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A5FC1" w14:textId="77777777" w:rsidR="007C5B05" w:rsidRPr="00646136" w:rsidRDefault="007C5B05" w:rsidP="00354C07">
      <w:pPr>
        <w:spacing w:line="360" w:lineRule="auto"/>
      </w:pPr>
    </w:p>
    <w:tbl>
      <w:tblPr>
        <w:tblpPr w:leftFromText="180" w:rightFromText="180" w:vertAnchor="text" w:horzAnchor="margin" w:tblpXSpec="right" w:tblpY="-727"/>
        <w:tblW w:w="10172" w:type="dxa"/>
        <w:jc w:val="right"/>
        <w:tblLayout w:type="fixed"/>
        <w:tblLook w:val="00A0" w:firstRow="1" w:lastRow="0" w:firstColumn="1" w:lastColumn="0" w:noHBand="0" w:noVBand="0"/>
      </w:tblPr>
      <w:tblGrid>
        <w:gridCol w:w="4820"/>
        <w:gridCol w:w="1163"/>
        <w:gridCol w:w="4189"/>
      </w:tblGrid>
      <w:tr w:rsidR="007C5B05" w14:paraId="4167149B" w14:textId="77777777" w:rsidTr="000B40CA">
        <w:trPr>
          <w:jc w:val="right"/>
        </w:trPr>
        <w:tc>
          <w:tcPr>
            <w:tcW w:w="4820" w:type="dxa"/>
          </w:tcPr>
          <w:p w14:paraId="1B686521" w14:textId="77777777" w:rsidR="007C5B05" w:rsidRDefault="007C5B05" w:rsidP="00354C07">
            <w:pPr>
              <w:widowControl w:val="0"/>
              <w:spacing w:line="360" w:lineRule="auto"/>
            </w:pPr>
          </w:p>
        </w:tc>
        <w:tc>
          <w:tcPr>
            <w:tcW w:w="1163" w:type="dxa"/>
          </w:tcPr>
          <w:p w14:paraId="0EFC59B0" w14:textId="77777777" w:rsidR="007C5B05" w:rsidRDefault="007C5B05" w:rsidP="00354C07">
            <w:pPr>
              <w:widowControl w:val="0"/>
              <w:spacing w:line="360" w:lineRule="auto"/>
              <w:jc w:val="center"/>
              <w:rPr>
                <w:i/>
                <w:iCs/>
              </w:rPr>
            </w:pPr>
          </w:p>
        </w:tc>
        <w:tc>
          <w:tcPr>
            <w:tcW w:w="4189" w:type="dxa"/>
          </w:tcPr>
          <w:p w14:paraId="02097F58" w14:textId="77777777" w:rsidR="007C5B05" w:rsidRDefault="007C5B05" w:rsidP="00354C07">
            <w:pPr>
              <w:widowControl w:val="0"/>
              <w:spacing w:line="360" w:lineRule="auto"/>
            </w:pPr>
            <w:r>
              <w:t>УТВЕРЖДАЮ</w:t>
            </w:r>
          </w:p>
        </w:tc>
      </w:tr>
      <w:tr w:rsidR="007C5B05" w14:paraId="3A95C980" w14:textId="77777777" w:rsidTr="000B40CA">
        <w:trPr>
          <w:trHeight w:val="2047"/>
          <w:jc w:val="right"/>
        </w:trPr>
        <w:tc>
          <w:tcPr>
            <w:tcW w:w="4820" w:type="dxa"/>
          </w:tcPr>
          <w:p w14:paraId="2A8E5CA6" w14:textId="77777777" w:rsidR="007C5B05" w:rsidRDefault="007C5B05" w:rsidP="00354C07">
            <w:pPr>
              <w:widowControl w:val="0"/>
              <w:spacing w:line="360" w:lineRule="auto"/>
              <w:rPr>
                <w:sz w:val="16"/>
                <w:szCs w:val="16"/>
              </w:rPr>
            </w:pPr>
          </w:p>
        </w:tc>
        <w:tc>
          <w:tcPr>
            <w:tcW w:w="1163" w:type="dxa"/>
          </w:tcPr>
          <w:p w14:paraId="32850AB9" w14:textId="77777777" w:rsidR="007C5B05" w:rsidRDefault="007C5B05" w:rsidP="00354C07">
            <w:pPr>
              <w:widowControl w:val="0"/>
              <w:spacing w:line="360" w:lineRule="auto"/>
              <w:jc w:val="center"/>
              <w:rPr>
                <w:i/>
                <w:iCs/>
              </w:rPr>
            </w:pPr>
          </w:p>
        </w:tc>
        <w:tc>
          <w:tcPr>
            <w:tcW w:w="4189" w:type="dxa"/>
          </w:tcPr>
          <w:p w14:paraId="34F91A73" w14:textId="77777777" w:rsidR="007C5B05" w:rsidRDefault="007C5B05" w:rsidP="00354C07">
            <w:pPr>
              <w:widowControl w:val="0"/>
              <w:spacing w:line="360" w:lineRule="auto"/>
            </w:pPr>
            <w:r>
              <w:t>Руководитель</w:t>
            </w:r>
          </w:p>
          <w:p w14:paraId="53786CF1" w14:textId="77777777" w:rsidR="007C5B05" w:rsidRDefault="007C5B05" w:rsidP="00354C07">
            <w:pPr>
              <w:widowControl w:val="0"/>
              <w:spacing w:line="360" w:lineRule="auto"/>
            </w:pPr>
            <w:r>
              <w:t>________________ Сергеева Е. Г.</w:t>
            </w:r>
          </w:p>
          <w:p w14:paraId="4DF8381C" w14:textId="77777777" w:rsidR="007C5B05" w:rsidRDefault="007C5B05" w:rsidP="00354C07">
            <w:pPr>
              <w:widowControl w:val="0"/>
              <w:spacing w:line="360" w:lineRule="auto"/>
            </w:pPr>
            <w:r>
              <w:t>«____» _____________ 20__ г.</w:t>
            </w:r>
          </w:p>
          <w:p w14:paraId="468D6CDA" w14:textId="77777777" w:rsidR="007C5B05" w:rsidRDefault="007C5B05" w:rsidP="00354C07">
            <w:pPr>
              <w:widowControl w:val="0"/>
              <w:spacing w:line="360" w:lineRule="auto"/>
              <w:rPr>
                <w:sz w:val="16"/>
              </w:rPr>
            </w:pPr>
            <w:r>
              <w:rPr>
                <w:sz w:val="16"/>
                <w:szCs w:val="16"/>
              </w:rPr>
              <w:t>М.П.</w:t>
            </w:r>
          </w:p>
        </w:tc>
      </w:tr>
    </w:tbl>
    <w:p w14:paraId="1F601954" w14:textId="77777777" w:rsidR="007C5B05" w:rsidRDefault="007C5B05" w:rsidP="00354C07">
      <w:pPr>
        <w:pStyle w:val="vguxTitleDocName"/>
        <w:spacing w:line="360" w:lineRule="auto"/>
      </w:pPr>
      <w:r>
        <w:rPr>
          <w:lang w:val="ru-RU"/>
        </w:rPr>
        <w:t>ТЕХНИЧЕСКОЕ ЗАДАНИЕ</w:t>
      </w:r>
    </w:p>
    <w:p w14:paraId="44B87F96" w14:textId="77777777" w:rsidR="007C5B05" w:rsidRDefault="007C5B05" w:rsidP="00354C07">
      <w:pPr>
        <w:spacing w:line="360" w:lineRule="auto"/>
        <w:jc w:val="center"/>
      </w:pPr>
      <w:r>
        <w:t>на разработку</w:t>
      </w:r>
    </w:p>
    <w:p w14:paraId="75036FB0" w14:textId="19190C25" w:rsidR="007C5B05" w:rsidRPr="004A3956" w:rsidRDefault="00354C07" w:rsidP="00354C07">
      <w:pPr>
        <w:spacing w:line="360" w:lineRule="auto"/>
        <w:jc w:val="center"/>
        <w:textAlignment w:val="baseline"/>
        <w:rPr>
          <w:u w:val="single"/>
        </w:rPr>
      </w:pPr>
      <w:r>
        <w:rPr>
          <w:u w:val="single"/>
        </w:rPr>
        <w:t>и</w:t>
      </w:r>
      <w:r w:rsidR="007C5B05" w:rsidRPr="296237FE">
        <w:rPr>
          <w:u w:val="single"/>
        </w:rPr>
        <w:t xml:space="preserve">нформационной системы для </w:t>
      </w:r>
      <w:r>
        <w:rPr>
          <w:u w:val="single"/>
        </w:rPr>
        <w:t>к</w:t>
      </w:r>
      <w:r w:rsidR="007C5B05">
        <w:rPr>
          <w:u w:val="single"/>
        </w:rPr>
        <w:t>инотеатра</w:t>
      </w:r>
    </w:p>
    <w:p w14:paraId="1FE096BF" w14:textId="77777777" w:rsidR="007C5B05" w:rsidRPr="004A3956" w:rsidRDefault="007C5B05" w:rsidP="00354C07">
      <w:pPr>
        <w:spacing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4A3956">
        <w:t> </w:t>
      </w:r>
    </w:p>
    <w:p w14:paraId="0603CEC5" w14:textId="77777777" w:rsidR="007C5B05" w:rsidRDefault="007C5B05" w:rsidP="00354C07">
      <w:pPr>
        <w:spacing w:line="360" w:lineRule="auto"/>
      </w:pPr>
    </w:p>
    <w:p w14:paraId="5B200394" w14:textId="77777777" w:rsidR="007C5B05" w:rsidRDefault="007C5B05" w:rsidP="00354C07">
      <w:pPr>
        <w:spacing w:line="360" w:lineRule="auto"/>
      </w:pPr>
    </w:p>
    <w:tbl>
      <w:tblPr>
        <w:tblW w:w="10172" w:type="dxa"/>
        <w:tblInd w:w="-318" w:type="dxa"/>
        <w:tblLayout w:type="fixed"/>
        <w:tblLook w:val="00A0" w:firstRow="1" w:lastRow="0" w:firstColumn="1" w:lastColumn="0" w:noHBand="0" w:noVBand="0"/>
      </w:tblPr>
      <w:tblGrid>
        <w:gridCol w:w="4820"/>
        <w:gridCol w:w="1134"/>
        <w:gridCol w:w="4218"/>
      </w:tblGrid>
      <w:tr w:rsidR="007C5B05" w14:paraId="644D4C38" w14:textId="77777777" w:rsidTr="000B40CA">
        <w:tc>
          <w:tcPr>
            <w:tcW w:w="4820" w:type="dxa"/>
          </w:tcPr>
          <w:p w14:paraId="76361E74" w14:textId="77777777" w:rsidR="007C5B05" w:rsidRDefault="007C5B05" w:rsidP="00354C07">
            <w:pPr>
              <w:widowControl w:val="0"/>
              <w:spacing w:line="360" w:lineRule="auto"/>
            </w:pPr>
            <w:r>
              <w:t>СОГЛАСОВАНО</w:t>
            </w:r>
          </w:p>
        </w:tc>
        <w:tc>
          <w:tcPr>
            <w:tcW w:w="1134" w:type="dxa"/>
          </w:tcPr>
          <w:p w14:paraId="153B323E" w14:textId="77777777" w:rsidR="007C5B05" w:rsidRDefault="007C5B05" w:rsidP="00354C07">
            <w:pPr>
              <w:widowControl w:val="0"/>
              <w:spacing w:line="360" w:lineRule="auto"/>
              <w:jc w:val="center"/>
              <w:rPr>
                <w:i/>
                <w:iCs/>
              </w:rPr>
            </w:pPr>
          </w:p>
        </w:tc>
        <w:tc>
          <w:tcPr>
            <w:tcW w:w="4218" w:type="dxa"/>
          </w:tcPr>
          <w:p w14:paraId="1B032FCB" w14:textId="77777777" w:rsidR="007C5B05" w:rsidRDefault="007C5B05" w:rsidP="00354C07">
            <w:pPr>
              <w:widowControl w:val="0"/>
              <w:spacing w:line="360" w:lineRule="auto"/>
            </w:pPr>
            <w:r>
              <w:t>СОГЛАСОВАНО</w:t>
            </w:r>
          </w:p>
        </w:tc>
      </w:tr>
      <w:tr w:rsidR="007C5B05" w14:paraId="1CC2DB7A" w14:textId="77777777" w:rsidTr="000B40CA">
        <w:trPr>
          <w:trHeight w:val="1713"/>
        </w:trPr>
        <w:tc>
          <w:tcPr>
            <w:tcW w:w="4820" w:type="dxa"/>
          </w:tcPr>
          <w:p w14:paraId="0471F982" w14:textId="77777777" w:rsidR="007C5B05" w:rsidRDefault="007C5B05" w:rsidP="00354C07">
            <w:pPr>
              <w:widowControl w:val="0"/>
              <w:spacing w:line="360" w:lineRule="auto"/>
            </w:pPr>
            <w:r>
              <w:t xml:space="preserve">Колледж </w:t>
            </w:r>
            <w:proofErr w:type="spellStart"/>
            <w:r>
              <w:t>ВятГУ</w:t>
            </w:r>
            <w:proofErr w:type="spellEnd"/>
          </w:p>
          <w:p w14:paraId="237D98B1" w14:textId="33C67C6F" w:rsidR="007C5B05" w:rsidRPr="00B41095" w:rsidRDefault="007C5B05" w:rsidP="00354C07">
            <w:pPr>
              <w:widowControl w:val="0"/>
              <w:spacing w:line="360" w:lineRule="auto"/>
            </w:pPr>
            <w:r>
              <w:t xml:space="preserve">________________ </w:t>
            </w:r>
            <w:r w:rsidR="00B41095">
              <w:t>Осколков М</w:t>
            </w:r>
            <w:r w:rsidR="00B41095" w:rsidRPr="00101061">
              <w:t>.</w:t>
            </w:r>
            <w:r w:rsidR="00B41095">
              <w:t>В</w:t>
            </w:r>
          </w:p>
          <w:p w14:paraId="24577513" w14:textId="77777777" w:rsidR="007C5B05" w:rsidRDefault="007C5B05" w:rsidP="00354C07">
            <w:pPr>
              <w:widowControl w:val="0"/>
              <w:spacing w:line="360" w:lineRule="auto"/>
            </w:pPr>
            <w:r>
              <w:t>«____» _____________ 20__ г.</w:t>
            </w:r>
          </w:p>
          <w:p w14:paraId="4A332B46" w14:textId="77777777" w:rsidR="007C5B05" w:rsidRDefault="007C5B05" w:rsidP="00354C07">
            <w:pPr>
              <w:widowControl w:val="0"/>
              <w:spacing w:line="360" w:lineRule="auto"/>
            </w:pPr>
            <w:r>
              <w:rPr>
                <w:sz w:val="16"/>
                <w:szCs w:val="14"/>
              </w:rPr>
              <w:t>М.П.</w:t>
            </w:r>
          </w:p>
        </w:tc>
        <w:tc>
          <w:tcPr>
            <w:tcW w:w="1134" w:type="dxa"/>
          </w:tcPr>
          <w:p w14:paraId="28100050" w14:textId="77777777" w:rsidR="007C5B05" w:rsidRDefault="007C5B05" w:rsidP="00354C07">
            <w:pPr>
              <w:widowControl w:val="0"/>
              <w:spacing w:line="360" w:lineRule="auto"/>
              <w:jc w:val="center"/>
              <w:rPr>
                <w:i/>
                <w:iCs/>
              </w:rPr>
            </w:pPr>
          </w:p>
        </w:tc>
        <w:tc>
          <w:tcPr>
            <w:tcW w:w="4218" w:type="dxa"/>
          </w:tcPr>
          <w:p w14:paraId="08E8B56A" w14:textId="77777777" w:rsidR="007C5B05" w:rsidRDefault="007C5B05" w:rsidP="00354C07">
            <w:pPr>
              <w:widowControl w:val="0"/>
              <w:spacing w:line="360" w:lineRule="auto"/>
            </w:pPr>
            <w:r>
              <w:t>Преподаватель МДК.05.01</w:t>
            </w:r>
          </w:p>
          <w:p w14:paraId="62844766" w14:textId="77777777" w:rsidR="007C5B05" w:rsidRDefault="007C5B05" w:rsidP="00354C07">
            <w:pPr>
              <w:widowControl w:val="0"/>
              <w:spacing w:line="360" w:lineRule="auto"/>
            </w:pPr>
            <w:r>
              <w:t>________________ Самоделкин П. А.</w:t>
            </w:r>
          </w:p>
          <w:p w14:paraId="07B3EE1F" w14:textId="77777777" w:rsidR="007C5B05" w:rsidRDefault="007C5B05" w:rsidP="00354C07">
            <w:pPr>
              <w:widowControl w:val="0"/>
              <w:spacing w:line="360" w:lineRule="auto"/>
            </w:pPr>
            <w:r>
              <w:t>«____» _____________ 20__ г.</w:t>
            </w:r>
          </w:p>
        </w:tc>
      </w:tr>
      <w:tr w:rsidR="007C5B05" w14:paraId="517F0699" w14:textId="77777777" w:rsidTr="000B40CA">
        <w:trPr>
          <w:trHeight w:val="420"/>
        </w:trPr>
        <w:tc>
          <w:tcPr>
            <w:tcW w:w="4820" w:type="dxa"/>
          </w:tcPr>
          <w:p w14:paraId="7A6AA458" w14:textId="77777777" w:rsidR="007C5B05" w:rsidRDefault="007C5B05" w:rsidP="00354C07">
            <w:pPr>
              <w:widowControl w:val="0"/>
              <w:spacing w:line="360" w:lineRule="auto"/>
            </w:pPr>
          </w:p>
        </w:tc>
        <w:tc>
          <w:tcPr>
            <w:tcW w:w="1134" w:type="dxa"/>
          </w:tcPr>
          <w:p w14:paraId="682FB9AE" w14:textId="77777777" w:rsidR="007C5B05" w:rsidRDefault="007C5B05" w:rsidP="00354C07">
            <w:pPr>
              <w:widowControl w:val="0"/>
              <w:spacing w:line="360" w:lineRule="auto"/>
              <w:jc w:val="center"/>
              <w:rPr>
                <w:i/>
                <w:iCs/>
              </w:rPr>
            </w:pPr>
          </w:p>
        </w:tc>
        <w:tc>
          <w:tcPr>
            <w:tcW w:w="4218" w:type="dxa"/>
          </w:tcPr>
          <w:p w14:paraId="09F32FD7" w14:textId="77777777" w:rsidR="007C5B05" w:rsidRDefault="007C5B05" w:rsidP="00354C07">
            <w:pPr>
              <w:widowControl w:val="0"/>
              <w:spacing w:line="360" w:lineRule="auto"/>
            </w:pPr>
            <w:r>
              <w:t>СОГЛАСОВАНО</w:t>
            </w:r>
          </w:p>
        </w:tc>
      </w:tr>
      <w:tr w:rsidR="007C5B05" w14:paraId="41284553" w14:textId="77777777" w:rsidTr="000B40CA">
        <w:trPr>
          <w:trHeight w:val="1713"/>
        </w:trPr>
        <w:tc>
          <w:tcPr>
            <w:tcW w:w="4820" w:type="dxa"/>
          </w:tcPr>
          <w:p w14:paraId="112CFDF7" w14:textId="77777777" w:rsidR="007C5B05" w:rsidRDefault="007C5B05" w:rsidP="00354C07">
            <w:pPr>
              <w:widowControl w:val="0"/>
              <w:spacing w:line="360" w:lineRule="auto"/>
            </w:pPr>
          </w:p>
        </w:tc>
        <w:tc>
          <w:tcPr>
            <w:tcW w:w="1134" w:type="dxa"/>
          </w:tcPr>
          <w:p w14:paraId="0617B32B" w14:textId="77777777" w:rsidR="007C5B05" w:rsidRDefault="007C5B05" w:rsidP="00354C07">
            <w:pPr>
              <w:widowControl w:val="0"/>
              <w:spacing w:line="360" w:lineRule="auto"/>
              <w:jc w:val="center"/>
              <w:rPr>
                <w:i/>
                <w:iCs/>
              </w:rPr>
            </w:pPr>
          </w:p>
        </w:tc>
        <w:tc>
          <w:tcPr>
            <w:tcW w:w="4218" w:type="dxa"/>
          </w:tcPr>
          <w:p w14:paraId="56412235" w14:textId="77777777" w:rsidR="007C5B05" w:rsidRDefault="007C5B05" w:rsidP="00354C07">
            <w:pPr>
              <w:widowControl w:val="0"/>
              <w:spacing w:line="360" w:lineRule="auto"/>
            </w:pPr>
            <w:r>
              <w:t>Преподаватель по проектированию БД</w:t>
            </w:r>
          </w:p>
          <w:p w14:paraId="1BCA1DD4" w14:textId="058896ED" w:rsidR="007C5B05" w:rsidRDefault="007C5B05" w:rsidP="00354C07">
            <w:pPr>
              <w:widowControl w:val="0"/>
              <w:spacing w:line="360" w:lineRule="auto"/>
            </w:pPr>
            <w:r>
              <w:t>________________</w:t>
            </w:r>
            <w:r w:rsidR="00007EE5">
              <w:t xml:space="preserve"> </w:t>
            </w:r>
            <w:r w:rsidR="00007EE5">
              <w:t>Сергеева Е. Г.</w:t>
            </w:r>
          </w:p>
          <w:p w14:paraId="33E707F0" w14:textId="77777777" w:rsidR="007C5B05" w:rsidRDefault="007C5B05" w:rsidP="00354C07">
            <w:pPr>
              <w:widowControl w:val="0"/>
              <w:spacing w:line="360" w:lineRule="auto"/>
            </w:pPr>
            <w:r>
              <w:t>«____» _____________ 20__ г.</w:t>
            </w:r>
          </w:p>
        </w:tc>
      </w:tr>
      <w:tr w:rsidR="007C5B05" w14:paraId="634F589B" w14:textId="77777777" w:rsidTr="000B40CA">
        <w:trPr>
          <w:trHeight w:val="420"/>
        </w:trPr>
        <w:tc>
          <w:tcPr>
            <w:tcW w:w="4820" w:type="dxa"/>
          </w:tcPr>
          <w:p w14:paraId="40F85167" w14:textId="77777777" w:rsidR="007C5B05" w:rsidRDefault="007C5B05" w:rsidP="00354C07">
            <w:pPr>
              <w:widowControl w:val="0"/>
              <w:spacing w:line="360" w:lineRule="auto"/>
            </w:pPr>
          </w:p>
        </w:tc>
        <w:tc>
          <w:tcPr>
            <w:tcW w:w="1134" w:type="dxa"/>
          </w:tcPr>
          <w:p w14:paraId="1157A481" w14:textId="77777777" w:rsidR="007C5B05" w:rsidRDefault="007C5B05" w:rsidP="00354C07">
            <w:pPr>
              <w:widowControl w:val="0"/>
              <w:spacing w:line="360" w:lineRule="auto"/>
              <w:jc w:val="center"/>
              <w:rPr>
                <w:i/>
                <w:iCs/>
              </w:rPr>
            </w:pPr>
          </w:p>
        </w:tc>
        <w:tc>
          <w:tcPr>
            <w:tcW w:w="4218" w:type="dxa"/>
          </w:tcPr>
          <w:p w14:paraId="6A4E924C" w14:textId="77777777" w:rsidR="007C5B05" w:rsidRDefault="007C5B05" w:rsidP="00354C07">
            <w:pPr>
              <w:widowControl w:val="0"/>
              <w:spacing w:line="360" w:lineRule="auto"/>
            </w:pPr>
            <w:r>
              <w:t>СОГЛАСОВАНО</w:t>
            </w:r>
          </w:p>
        </w:tc>
      </w:tr>
      <w:tr w:rsidR="007C5B05" w14:paraId="2B8BB612" w14:textId="77777777" w:rsidTr="000B40CA">
        <w:trPr>
          <w:trHeight w:val="1713"/>
        </w:trPr>
        <w:tc>
          <w:tcPr>
            <w:tcW w:w="4820" w:type="dxa"/>
          </w:tcPr>
          <w:p w14:paraId="76071AD5" w14:textId="77777777" w:rsidR="007C5B05" w:rsidRDefault="007C5B05" w:rsidP="00354C07">
            <w:pPr>
              <w:widowControl w:val="0"/>
              <w:spacing w:line="360" w:lineRule="auto"/>
            </w:pPr>
          </w:p>
        </w:tc>
        <w:tc>
          <w:tcPr>
            <w:tcW w:w="1134" w:type="dxa"/>
          </w:tcPr>
          <w:p w14:paraId="099D4622" w14:textId="77777777" w:rsidR="007C5B05" w:rsidRDefault="007C5B05" w:rsidP="00354C07">
            <w:pPr>
              <w:widowControl w:val="0"/>
              <w:spacing w:line="360" w:lineRule="auto"/>
              <w:jc w:val="center"/>
              <w:rPr>
                <w:i/>
                <w:iCs/>
              </w:rPr>
            </w:pPr>
          </w:p>
        </w:tc>
        <w:tc>
          <w:tcPr>
            <w:tcW w:w="4218" w:type="dxa"/>
          </w:tcPr>
          <w:p w14:paraId="7198376D" w14:textId="77777777" w:rsidR="007C5B05" w:rsidRDefault="007C5B05" w:rsidP="00354C07">
            <w:pPr>
              <w:widowControl w:val="0"/>
              <w:spacing w:line="360" w:lineRule="auto"/>
            </w:pPr>
            <w:r>
              <w:t>Преподаватель МДК.06.02</w:t>
            </w:r>
          </w:p>
          <w:p w14:paraId="77934FD3" w14:textId="77777777" w:rsidR="007C5B05" w:rsidRDefault="007C5B05" w:rsidP="00354C07">
            <w:pPr>
              <w:widowControl w:val="0"/>
              <w:spacing w:line="360" w:lineRule="auto"/>
            </w:pPr>
            <w:r>
              <w:t>________________ Самоделкин П. А.</w:t>
            </w:r>
          </w:p>
          <w:p w14:paraId="696A3BF9" w14:textId="77777777" w:rsidR="007C5B05" w:rsidRDefault="007C5B05" w:rsidP="00354C07">
            <w:pPr>
              <w:widowControl w:val="0"/>
              <w:spacing w:line="360" w:lineRule="auto"/>
            </w:pPr>
            <w:r>
              <w:t>«____» _____________ 20__ г.</w:t>
            </w:r>
          </w:p>
        </w:tc>
      </w:tr>
    </w:tbl>
    <w:p w14:paraId="29D4989F" w14:textId="77777777" w:rsidR="007C5B05" w:rsidRDefault="007C5B05" w:rsidP="00354C07">
      <w:pPr>
        <w:spacing w:line="360" w:lineRule="auto"/>
      </w:pPr>
    </w:p>
    <w:p w14:paraId="1EA334B2" w14:textId="77777777" w:rsidR="007C5B05" w:rsidRDefault="007C5B05" w:rsidP="00354C07">
      <w:pPr>
        <w:spacing w:line="360" w:lineRule="auto"/>
        <w:jc w:val="center"/>
      </w:pPr>
    </w:p>
    <w:p w14:paraId="2C71F959" w14:textId="77777777" w:rsidR="007C5B05" w:rsidRDefault="007C5B05" w:rsidP="00354C07">
      <w:pPr>
        <w:spacing w:line="360" w:lineRule="auto"/>
        <w:jc w:val="center"/>
      </w:pPr>
    </w:p>
    <w:p w14:paraId="27C35DC3" w14:textId="77777777" w:rsidR="007C5B05" w:rsidRDefault="007C5B05" w:rsidP="00354C07">
      <w:pPr>
        <w:spacing w:line="360" w:lineRule="auto"/>
        <w:jc w:val="center"/>
      </w:pPr>
    </w:p>
    <w:p w14:paraId="0CAA5099" w14:textId="77777777" w:rsidR="007C5B05" w:rsidRDefault="007C5B05" w:rsidP="00354C07">
      <w:pPr>
        <w:spacing w:line="360" w:lineRule="auto"/>
        <w:jc w:val="center"/>
      </w:pPr>
    </w:p>
    <w:p w14:paraId="5BEFDB8F" w14:textId="6CAF213E" w:rsidR="007C5B05" w:rsidRDefault="007C5B05" w:rsidP="00354C07">
      <w:pPr>
        <w:spacing w:line="360" w:lineRule="auto"/>
        <w:jc w:val="center"/>
      </w:pPr>
      <w:r>
        <w:t>2023</w:t>
      </w:r>
    </w:p>
    <w:p w14:paraId="771A7CBA" w14:textId="77777777" w:rsidR="00E73859" w:rsidRPr="00506A48" w:rsidRDefault="00E73859" w:rsidP="00354C07">
      <w:pPr>
        <w:spacing w:line="360" w:lineRule="auto"/>
        <w:jc w:val="center"/>
        <w:sectPr w:rsidR="00E73859" w:rsidRPr="00506A48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354C07">
      <w:pPr>
        <w:pStyle w:val="vguCContentName"/>
        <w:spacing w:line="360" w:lineRule="auto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rFonts w:eastAsia="Times New Roman" w:cs="Times New Roman"/>
          <w:b/>
          <w:bCs/>
          <w:szCs w:val="24"/>
        </w:rPr>
      </w:sdtEndPr>
      <w:sdtContent>
        <w:p w14:paraId="0A769E9D" w14:textId="5C684F88" w:rsidR="00442256" w:rsidRDefault="00442256" w:rsidP="00354C07">
          <w:pPr>
            <w:pStyle w:val="afb"/>
            <w:spacing w:line="360" w:lineRule="auto"/>
          </w:pPr>
        </w:p>
        <w:p w14:paraId="2469C61F" w14:textId="44794469" w:rsidR="004724C3" w:rsidRDefault="00442256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547329" w:history="1">
            <w:r w:rsidR="004724C3" w:rsidRPr="004B5182">
              <w:rPr>
                <w:rStyle w:val="a6"/>
              </w:rPr>
              <w:t>Введение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_Toc151547329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2</w:t>
            </w:r>
            <w:r w:rsidR="004724C3">
              <w:rPr>
                <w:webHidden/>
              </w:rPr>
              <w:fldChar w:fldCharType="end"/>
            </w:r>
          </w:hyperlink>
        </w:p>
        <w:p w14:paraId="08E269CF" w14:textId="50735061" w:rsidR="004724C3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30" w:history="1">
            <w:r w:rsidR="004724C3" w:rsidRPr="004B5182">
              <w:rPr>
                <w:rStyle w:val="a6"/>
              </w:rPr>
              <w:t>1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Термины и определения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_Toc151547330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3</w:t>
            </w:r>
            <w:r w:rsidR="004724C3">
              <w:rPr>
                <w:webHidden/>
              </w:rPr>
              <w:fldChar w:fldCharType="end"/>
            </w:r>
          </w:hyperlink>
        </w:p>
        <w:p w14:paraId="7101D5CE" w14:textId="54AF09E3" w:rsidR="004724C3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31" w:history="1">
            <w:r w:rsidR="004724C3" w:rsidRPr="004B5182">
              <w:rPr>
                <w:rStyle w:val="a6"/>
              </w:rPr>
              <w:t>2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Перечень сокращений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_Toc151547331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4</w:t>
            </w:r>
            <w:r w:rsidR="004724C3">
              <w:rPr>
                <w:webHidden/>
              </w:rPr>
              <w:fldChar w:fldCharType="end"/>
            </w:r>
          </w:hyperlink>
        </w:p>
        <w:p w14:paraId="6E743519" w14:textId="356F8561" w:rsidR="004724C3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32" w:history="1">
            <w:r w:rsidR="004724C3" w:rsidRPr="004B5182">
              <w:rPr>
                <w:rStyle w:val="a6"/>
              </w:rPr>
              <w:t>3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Основные сведения о разработке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_Toc151547332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5</w:t>
            </w:r>
            <w:r w:rsidR="004724C3">
              <w:rPr>
                <w:webHidden/>
              </w:rPr>
              <w:fldChar w:fldCharType="end"/>
            </w:r>
          </w:hyperlink>
        </w:p>
        <w:p w14:paraId="7B25E442" w14:textId="5359C615" w:rsidR="004724C3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33" w:history="1">
            <w:r w:rsidR="004724C3" w:rsidRPr="004B518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Наименование разработки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_Toc151547333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5</w:t>
            </w:r>
            <w:r w:rsidR="004724C3">
              <w:rPr>
                <w:webHidden/>
              </w:rPr>
              <w:fldChar w:fldCharType="end"/>
            </w:r>
          </w:hyperlink>
        </w:p>
        <w:p w14:paraId="77B2B2A2" w14:textId="1D232AA3" w:rsidR="004724C3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34" w:history="1">
            <w:r w:rsidR="004724C3" w:rsidRPr="004B518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Цель и задачи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_Toc151547334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5</w:t>
            </w:r>
            <w:r w:rsidR="004724C3">
              <w:rPr>
                <w:webHidden/>
              </w:rPr>
              <w:fldChar w:fldCharType="end"/>
            </w:r>
          </w:hyperlink>
        </w:p>
        <w:p w14:paraId="1D7BD808" w14:textId="4337E678" w:rsidR="004724C3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35" w:history="1">
            <w:r w:rsidR="004724C3" w:rsidRPr="004B518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Сведения об участниках разработки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_Toc151547335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5</w:t>
            </w:r>
            <w:r w:rsidR="004724C3">
              <w:rPr>
                <w:webHidden/>
              </w:rPr>
              <w:fldChar w:fldCharType="end"/>
            </w:r>
          </w:hyperlink>
        </w:p>
        <w:p w14:paraId="331B6307" w14:textId="6CD00B07" w:rsidR="004724C3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36" w:history="1">
            <w:r w:rsidR="004724C3" w:rsidRPr="004B518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Сведения о заказчике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_Toc151547336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5</w:t>
            </w:r>
            <w:r w:rsidR="004724C3">
              <w:rPr>
                <w:webHidden/>
              </w:rPr>
              <w:fldChar w:fldCharType="end"/>
            </w:r>
          </w:hyperlink>
        </w:p>
        <w:p w14:paraId="3CB2DF41" w14:textId="70FD40C7" w:rsidR="004724C3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37" w:history="1">
            <w:r w:rsidR="004724C3" w:rsidRPr="004B518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Сроки разработки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_Toc151547337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5</w:t>
            </w:r>
            <w:r w:rsidR="004724C3">
              <w:rPr>
                <w:webHidden/>
              </w:rPr>
              <w:fldChar w:fldCharType="end"/>
            </w:r>
          </w:hyperlink>
        </w:p>
        <w:p w14:paraId="352BA70B" w14:textId="2133482B" w:rsidR="004724C3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38" w:history="1">
            <w:r w:rsidR="004724C3" w:rsidRPr="004B518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Назначение разработки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_Toc151547338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5</w:t>
            </w:r>
            <w:r w:rsidR="004724C3">
              <w:rPr>
                <w:webHidden/>
              </w:rPr>
              <w:fldChar w:fldCharType="end"/>
            </w:r>
          </w:hyperlink>
        </w:p>
        <w:p w14:paraId="66B41015" w14:textId="3DDBAB11" w:rsidR="004724C3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39" w:history="1">
            <w:r w:rsidR="004724C3" w:rsidRPr="004B5182">
              <w:rPr>
                <w:rStyle w:val="a6"/>
              </w:rPr>
              <w:t>4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Описане предметной области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_Toc151547339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7</w:t>
            </w:r>
            <w:r w:rsidR="004724C3">
              <w:rPr>
                <w:webHidden/>
              </w:rPr>
              <w:fldChar w:fldCharType="end"/>
            </w:r>
          </w:hyperlink>
        </w:p>
        <w:p w14:paraId="24D9F396" w14:textId="0743E0AE" w:rsidR="004724C3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40" w:history="1">
            <w:r w:rsidR="004724C3" w:rsidRPr="004B5182">
              <w:rPr>
                <w:rStyle w:val="a6"/>
              </w:rPr>
              <w:t>5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Требования к результатам работы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_Toc151547340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10</w:t>
            </w:r>
            <w:r w:rsidR="004724C3">
              <w:rPr>
                <w:webHidden/>
              </w:rPr>
              <w:fldChar w:fldCharType="end"/>
            </w:r>
          </w:hyperlink>
        </w:p>
        <w:p w14:paraId="586281EE" w14:textId="0AF0A64F" w:rsidR="004724C3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41" w:history="1">
            <w:r w:rsidR="004724C3" w:rsidRPr="004B518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Требования к функциональным характеристикам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_Toc151547341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10</w:t>
            </w:r>
            <w:r w:rsidR="004724C3">
              <w:rPr>
                <w:webHidden/>
              </w:rPr>
              <w:fldChar w:fldCharType="end"/>
            </w:r>
          </w:hyperlink>
        </w:p>
        <w:p w14:paraId="561F6964" w14:textId="527AC256" w:rsidR="004724C3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42" w:history="1">
            <w:r w:rsidR="004724C3" w:rsidRPr="004B518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Требования к пользовательскому интерфейсу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_Toc151547342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10</w:t>
            </w:r>
            <w:r w:rsidR="004724C3">
              <w:rPr>
                <w:webHidden/>
              </w:rPr>
              <w:fldChar w:fldCharType="end"/>
            </w:r>
          </w:hyperlink>
        </w:p>
        <w:p w14:paraId="0E1B0AAE" w14:textId="1CD6ADF1" w:rsidR="004724C3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43" w:history="1">
            <w:r w:rsidR="004724C3" w:rsidRPr="004B518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Требования к видам обеспечения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_Toc151547343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14</w:t>
            </w:r>
            <w:r w:rsidR="004724C3">
              <w:rPr>
                <w:webHidden/>
              </w:rPr>
              <w:fldChar w:fldCharType="end"/>
            </w:r>
          </w:hyperlink>
        </w:p>
        <w:p w14:paraId="3E757786" w14:textId="771FC53A" w:rsidR="004724C3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44" w:history="1">
            <w:r w:rsidR="004724C3" w:rsidRPr="004B5182">
              <w:rPr>
                <w:rStyle w:val="a6"/>
              </w:rPr>
              <w:t>5.3.1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Требования к математическому обеспечению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_Toc151547344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14</w:t>
            </w:r>
            <w:r w:rsidR="004724C3">
              <w:rPr>
                <w:webHidden/>
              </w:rPr>
              <w:fldChar w:fldCharType="end"/>
            </w:r>
          </w:hyperlink>
        </w:p>
        <w:p w14:paraId="3B772001" w14:textId="223315C4" w:rsidR="004724C3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45" w:history="1">
            <w:r w:rsidR="004724C3" w:rsidRPr="004B5182">
              <w:rPr>
                <w:rStyle w:val="a6"/>
              </w:rPr>
              <w:t>5.3.2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Требования к информационному обеспечению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_Toc151547345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14</w:t>
            </w:r>
            <w:r w:rsidR="004724C3">
              <w:rPr>
                <w:webHidden/>
              </w:rPr>
              <w:fldChar w:fldCharType="end"/>
            </w:r>
          </w:hyperlink>
        </w:p>
        <w:p w14:paraId="64139569" w14:textId="6F3F83C9" w:rsidR="004724C3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46" w:history="1">
            <w:r w:rsidR="004724C3" w:rsidRPr="004B5182">
              <w:rPr>
                <w:rStyle w:val="a6"/>
              </w:rPr>
              <w:t>5.3.3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Требования к форматам хранения данных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_Toc151547346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14</w:t>
            </w:r>
            <w:r w:rsidR="004724C3">
              <w:rPr>
                <w:webHidden/>
              </w:rPr>
              <w:fldChar w:fldCharType="end"/>
            </w:r>
          </w:hyperlink>
        </w:p>
        <w:p w14:paraId="5E57CF2F" w14:textId="1609E3CF" w:rsidR="004724C3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47" w:history="1">
            <w:r w:rsidR="004724C3" w:rsidRPr="004B5182">
              <w:rPr>
                <w:rStyle w:val="a6"/>
              </w:rPr>
              <w:t>5.3.4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Требования к лингвистическому обеспечению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_Toc151547347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15</w:t>
            </w:r>
            <w:r w:rsidR="004724C3">
              <w:rPr>
                <w:webHidden/>
              </w:rPr>
              <w:fldChar w:fldCharType="end"/>
            </w:r>
          </w:hyperlink>
        </w:p>
        <w:p w14:paraId="69B42972" w14:textId="44F3C3C3" w:rsidR="004724C3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48" w:history="1">
            <w:r w:rsidR="004724C3" w:rsidRPr="004B5182">
              <w:rPr>
                <w:rStyle w:val="a6"/>
                <w:shd w:val="clear" w:color="auto" w:fill="FFFFFF"/>
              </w:rPr>
              <w:t xml:space="preserve">Разработка приложения происходит на языке программирования Python с помощью IDE PyCharm. Для базы данных в приложении используется </w:t>
            </w:r>
            <w:r w:rsidR="004724C3" w:rsidRPr="004B5182">
              <w:rPr>
                <w:rStyle w:val="a6"/>
                <w:shd w:val="clear" w:color="auto" w:fill="FFFFFF"/>
                <w:lang w:val="en-US"/>
              </w:rPr>
              <w:t>SQLite</w:t>
            </w:r>
            <w:r w:rsidR="004724C3" w:rsidRPr="004B5182">
              <w:rPr>
                <w:rStyle w:val="a6"/>
                <w:shd w:val="clear" w:color="auto" w:fill="FFFFFF"/>
              </w:rPr>
              <w:t>. Доработка существующих функций приложения должна проводиться на том же языке программирования, который использовался при разработке предыдущей версии приложения. При разработке новых версий приложения предпочтение должно отдаваться технологиям и языкам, уже использованным при реализации текущей версии.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_Toc151547348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15</w:t>
            </w:r>
            <w:r w:rsidR="004724C3">
              <w:rPr>
                <w:webHidden/>
              </w:rPr>
              <w:fldChar w:fldCharType="end"/>
            </w:r>
          </w:hyperlink>
        </w:p>
        <w:p w14:paraId="3FA6DF6B" w14:textId="3A7E1AB0" w:rsidR="004724C3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49" w:history="1">
            <w:r w:rsidR="004724C3" w:rsidRPr="004B5182">
              <w:rPr>
                <w:rStyle w:val="a6"/>
              </w:rPr>
              <w:t>5.3.5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Требования к техническому обеспечению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_Toc151547349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15</w:t>
            </w:r>
            <w:r w:rsidR="004724C3">
              <w:rPr>
                <w:webHidden/>
              </w:rPr>
              <w:fldChar w:fldCharType="end"/>
            </w:r>
          </w:hyperlink>
        </w:p>
        <w:p w14:paraId="7FD5E003" w14:textId="20CEC103" w:rsidR="004724C3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50" w:history="1">
            <w:r w:rsidR="004724C3" w:rsidRPr="004B518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Требования к надежности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_Toc151547350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15</w:t>
            </w:r>
            <w:r w:rsidR="004724C3">
              <w:rPr>
                <w:webHidden/>
              </w:rPr>
              <w:fldChar w:fldCharType="end"/>
            </w:r>
          </w:hyperlink>
        </w:p>
        <w:p w14:paraId="4AFFD29E" w14:textId="11336325" w:rsidR="004724C3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51" w:history="1">
            <w:r w:rsidR="004724C3" w:rsidRPr="004B518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Требования к безопасности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_Toc151547351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15</w:t>
            </w:r>
            <w:r w:rsidR="004724C3">
              <w:rPr>
                <w:webHidden/>
              </w:rPr>
              <w:fldChar w:fldCharType="end"/>
            </w:r>
          </w:hyperlink>
        </w:p>
        <w:p w14:paraId="533FD73B" w14:textId="6F049A72" w:rsidR="004724C3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52" w:history="1">
            <w:r w:rsidR="004724C3" w:rsidRPr="004B518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Требования к патентной чистоте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_Toc151547352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15</w:t>
            </w:r>
            <w:r w:rsidR="004724C3">
              <w:rPr>
                <w:webHidden/>
              </w:rPr>
              <w:fldChar w:fldCharType="end"/>
            </w:r>
          </w:hyperlink>
        </w:p>
        <w:p w14:paraId="5330D87C" w14:textId="38C22765" w:rsidR="004724C3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53" w:history="1">
            <w:r w:rsidR="004724C3" w:rsidRPr="004B5182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Требования к перспективам развития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_Toc151547353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16</w:t>
            </w:r>
            <w:r w:rsidR="004724C3">
              <w:rPr>
                <w:webHidden/>
              </w:rPr>
              <w:fldChar w:fldCharType="end"/>
            </w:r>
          </w:hyperlink>
        </w:p>
        <w:p w14:paraId="13EDF606" w14:textId="3577A197" w:rsidR="004724C3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54" w:history="1">
            <w:r w:rsidR="004724C3" w:rsidRPr="004B5182">
              <w:rPr>
                <w:rStyle w:val="a6"/>
              </w:rPr>
              <w:t>6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Состав и содержание работ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_Toc151547354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17</w:t>
            </w:r>
            <w:r w:rsidR="004724C3">
              <w:rPr>
                <w:webHidden/>
              </w:rPr>
              <w:fldChar w:fldCharType="end"/>
            </w:r>
          </w:hyperlink>
        </w:p>
        <w:p w14:paraId="2B040A04" w14:textId="75DC4B44" w:rsidR="004724C3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55" w:history="1">
            <w:r w:rsidR="004724C3" w:rsidRPr="004B5182">
              <w:rPr>
                <w:rStyle w:val="a6"/>
              </w:rPr>
              <w:t>7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Порядок разработки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_Toc151547355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18</w:t>
            </w:r>
            <w:r w:rsidR="004724C3">
              <w:rPr>
                <w:webHidden/>
              </w:rPr>
              <w:fldChar w:fldCharType="end"/>
            </w:r>
          </w:hyperlink>
        </w:p>
        <w:p w14:paraId="5500FA04" w14:textId="41AD7D0B" w:rsidR="004724C3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56" w:history="1">
            <w:r w:rsidR="004724C3" w:rsidRPr="004B5182">
              <w:rPr>
                <w:rStyle w:val="a6"/>
              </w:rPr>
              <w:t>8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Требования к документации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_Toc151547356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19</w:t>
            </w:r>
            <w:r w:rsidR="004724C3">
              <w:rPr>
                <w:webHidden/>
              </w:rPr>
              <w:fldChar w:fldCharType="end"/>
            </w:r>
          </w:hyperlink>
        </w:p>
        <w:p w14:paraId="21845EFF" w14:textId="60F3ADF2" w:rsidR="004724C3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51547357" w:history="1">
            <w:r w:rsidR="004724C3" w:rsidRPr="004B5182">
              <w:rPr>
                <w:rStyle w:val="a6"/>
              </w:rPr>
              <w:t>9</w:t>
            </w:r>
            <w:r w:rsidR="004724C3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4724C3" w:rsidRPr="004B5182">
              <w:rPr>
                <w:rStyle w:val="a6"/>
              </w:rPr>
              <w:t>Требования к приемо-сдаточным процедурам</w:t>
            </w:r>
            <w:r w:rsidR="004724C3">
              <w:rPr>
                <w:webHidden/>
              </w:rPr>
              <w:tab/>
            </w:r>
            <w:r w:rsidR="004724C3">
              <w:rPr>
                <w:webHidden/>
              </w:rPr>
              <w:fldChar w:fldCharType="begin"/>
            </w:r>
            <w:r w:rsidR="004724C3">
              <w:rPr>
                <w:webHidden/>
              </w:rPr>
              <w:instrText xml:space="preserve"> PAGEREF _Toc151547357 \h </w:instrText>
            </w:r>
            <w:r w:rsidR="004724C3">
              <w:rPr>
                <w:webHidden/>
              </w:rPr>
            </w:r>
            <w:r w:rsidR="004724C3">
              <w:rPr>
                <w:webHidden/>
              </w:rPr>
              <w:fldChar w:fldCharType="separate"/>
            </w:r>
            <w:r w:rsidR="004724C3">
              <w:rPr>
                <w:webHidden/>
              </w:rPr>
              <w:t>20</w:t>
            </w:r>
            <w:r w:rsidR="004724C3">
              <w:rPr>
                <w:webHidden/>
              </w:rPr>
              <w:fldChar w:fldCharType="end"/>
            </w:r>
          </w:hyperlink>
        </w:p>
        <w:p w14:paraId="3CF0F4E1" w14:textId="6E3D138F" w:rsidR="00442256" w:rsidRPr="0023221D" w:rsidRDefault="00442256" w:rsidP="00354C07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DB9FE6F" w14:textId="06CF5A90" w:rsidR="005A4E60" w:rsidRPr="00627BC1" w:rsidRDefault="005A4E60" w:rsidP="00354C07">
      <w:pPr>
        <w:spacing w:after="200" w:line="360" w:lineRule="auto"/>
        <w:rPr>
          <w:bCs/>
          <w:noProof/>
        </w:rPr>
      </w:pPr>
    </w:p>
    <w:p w14:paraId="4CEE3E82" w14:textId="21C13842" w:rsidR="00303DC8" w:rsidRDefault="00442256" w:rsidP="00354C07">
      <w:pPr>
        <w:pStyle w:val="1"/>
        <w:numPr>
          <w:ilvl w:val="0"/>
          <w:numId w:val="0"/>
        </w:numPr>
        <w:spacing w:line="360" w:lineRule="auto"/>
        <w:ind w:left="851"/>
      </w:pPr>
      <w:bookmarkStart w:id="0" w:name="_Toc151547329"/>
      <w:r w:rsidRPr="005E25BA">
        <w:lastRenderedPageBreak/>
        <w:t>Вв</w:t>
      </w:r>
      <w:r w:rsidR="005A4E60" w:rsidRPr="005E25BA">
        <w:t>едение</w:t>
      </w:r>
      <w:bookmarkEnd w:id="0"/>
    </w:p>
    <w:p w14:paraId="35D72985" w14:textId="6D4A66AB" w:rsidR="00756E2C" w:rsidRPr="00FD212E" w:rsidRDefault="00756E2C" w:rsidP="00354C07">
      <w:pPr>
        <w:spacing w:line="360" w:lineRule="auto"/>
        <w:ind w:firstLine="851"/>
      </w:pPr>
      <w:r w:rsidRPr="00FD212E">
        <w:t xml:space="preserve">Техническое задание </w:t>
      </w:r>
      <w:r w:rsidR="00C50394">
        <w:t>касается</w:t>
      </w:r>
      <w:r w:rsidRPr="00FD212E">
        <w:t xml:space="preserve"> </w:t>
      </w:r>
      <w:r w:rsidR="00C50394">
        <w:t>разработки</w:t>
      </w:r>
      <w:r w:rsidRPr="00FD212E">
        <w:t xml:space="preserve"> </w:t>
      </w:r>
      <w:r w:rsidR="00915379">
        <w:t>сайта для сети кинотеатра</w:t>
      </w:r>
      <w:r w:rsidRPr="00FD212E">
        <w:t>, предназн</w:t>
      </w:r>
      <w:r w:rsidR="00DD6EBC">
        <w:t xml:space="preserve">аченной для </w:t>
      </w:r>
      <w:r w:rsidR="00915379">
        <w:t xml:space="preserve">удобного просмотра </w:t>
      </w:r>
      <w:r w:rsidR="000200E3">
        <w:t>расписаний сеансов показа фильмов,</w:t>
      </w:r>
      <w:r w:rsidR="00915379">
        <w:t xml:space="preserve"> и покупка билетов</w:t>
      </w:r>
      <w:r w:rsidRPr="00FD212E">
        <w:t xml:space="preserve">. </w:t>
      </w:r>
    </w:p>
    <w:p w14:paraId="459F70F0" w14:textId="55A11A3D" w:rsidR="00756E2C" w:rsidRDefault="00756E2C" w:rsidP="00354C07">
      <w:pPr>
        <w:spacing w:line="360" w:lineRule="auto"/>
        <w:ind w:firstLine="851"/>
      </w:pPr>
      <w:r>
        <w:t>Настоящий документ предназначен для заказчика и содержит описание разрабатываемо</w:t>
      </w:r>
      <w:r w:rsidR="006E15F5">
        <w:t>го сайта</w:t>
      </w:r>
      <w:r>
        <w:t>, требования к функциям, внешнему виду, структурам данных, стадиям и этапам разработки. Является руководствующим документом для разработчика.</w:t>
      </w:r>
    </w:p>
    <w:p w14:paraId="58330AFD" w14:textId="77777777" w:rsidR="005E25BA" w:rsidRDefault="005E25BA" w:rsidP="00354C07">
      <w:pPr>
        <w:spacing w:line="360" w:lineRule="auto"/>
      </w:pPr>
      <w:r>
        <w:br w:type="page"/>
      </w:r>
    </w:p>
    <w:p w14:paraId="759DC3AA" w14:textId="26371555" w:rsidR="005E25BA" w:rsidRDefault="005E25BA" w:rsidP="00354C07">
      <w:pPr>
        <w:pStyle w:val="1"/>
        <w:spacing w:line="360" w:lineRule="auto"/>
      </w:pPr>
      <w:bookmarkStart w:id="1" w:name="_Toc151547330"/>
      <w:r>
        <w:lastRenderedPageBreak/>
        <w:t>Термины и определения</w:t>
      </w:r>
      <w:bookmarkEnd w:id="1"/>
    </w:p>
    <w:p w14:paraId="5F0210A2" w14:textId="3AA2EF93" w:rsidR="007F6E14" w:rsidRDefault="007F6E14" w:rsidP="00354C07">
      <w:pPr>
        <w:spacing w:line="360" w:lineRule="auto"/>
      </w:pPr>
      <w:r w:rsidRPr="007F6E14">
        <w:rPr>
          <w:rStyle w:val="normaltextrun"/>
          <w:color w:val="000000"/>
          <w:shd w:val="clear" w:color="auto" w:fill="FFFFFF"/>
        </w:rPr>
        <w:t xml:space="preserve">В настоящем документе используются следующие </w:t>
      </w:r>
      <w:r>
        <w:rPr>
          <w:rStyle w:val="normaltextrun"/>
          <w:color w:val="000000"/>
          <w:shd w:val="clear" w:color="auto" w:fill="FFFFFF"/>
        </w:rPr>
        <w:t>термины и определения</w:t>
      </w:r>
      <w:r w:rsidRPr="007F6E14">
        <w:rPr>
          <w:rStyle w:val="normaltextrun"/>
          <w:color w:val="000000"/>
          <w:shd w:val="clear" w:color="auto" w:fill="FFFFFF"/>
        </w:rPr>
        <w:t>:</w:t>
      </w:r>
      <w:r>
        <w:rPr>
          <w:rStyle w:val="eop"/>
          <w:color w:val="000000"/>
          <w:shd w:val="clear" w:color="auto" w:fill="FFFFFF"/>
        </w:rPr>
        <w:t> </w:t>
      </w:r>
    </w:p>
    <w:p w14:paraId="630FED36" w14:textId="01EC59B8" w:rsidR="00D17C5C" w:rsidRDefault="00D17C5C" w:rsidP="00354C07">
      <w:pPr>
        <w:spacing w:line="360" w:lineRule="auto"/>
      </w:pPr>
      <w:r w:rsidRPr="00D17C5C">
        <w:t>Интегрированная среда разработки (англ. Integrated Development Environment)</w:t>
      </w:r>
      <w:r>
        <w:t xml:space="preserve"> – </w:t>
      </w:r>
      <w:r w:rsidRPr="00D17C5C">
        <w:t>комплекс программных средств, используемый программистами для разработки программного обеспечения.</w:t>
      </w:r>
    </w:p>
    <w:p w14:paraId="633A91F4" w14:textId="238E5C21" w:rsidR="00645762" w:rsidRDefault="00645762" w:rsidP="00354C07">
      <w:pPr>
        <w:spacing w:line="360" w:lineRule="auto"/>
      </w:pPr>
      <w:r w:rsidRPr="00645762">
        <w:t>Интерфейс — это «проводник» между человеком и программой, операционной системой, техническим устройством или способ взаимодействия приложений между собой</w:t>
      </w:r>
      <w:r>
        <w:t>.</w:t>
      </w:r>
    </w:p>
    <w:p w14:paraId="2A3A2DD4" w14:textId="63041421" w:rsidR="005E25BA" w:rsidRDefault="005E25BA" w:rsidP="00354C07">
      <w:pPr>
        <w:spacing w:line="360" w:lineRule="auto"/>
      </w:pPr>
      <w:r>
        <w:br w:type="page"/>
      </w:r>
    </w:p>
    <w:p w14:paraId="6362629B" w14:textId="070B16AA" w:rsidR="005E25BA" w:rsidRDefault="005E25BA" w:rsidP="00354C07">
      <w:pPr>
        <w:pStyle w:val="1"/>
        <w:spacing w:line="360" w:lineRule="auto"/>
      </w:pPr>
      <w:bookmarkStart w:id="2" w:name="_Toc151547331"/>
      <w:r>
        <w:lastRenderedPageBreak/>
        <w:t>Перечень сокращений</w:t>
      </w:r>
      <w:bookmarkEnd w:id="2"/>
    </w:p>
    <w:p w14:paraId="43B2F59E" w14:textId="2A591AEF" w:rsidR="007F6E14" w:rsidRPr="007F6E14" w:rsidRDefault="007F6E14" w:rsidP="00354C07">
      <w:pPr>
        <w:spacing w:line="360" w:lineRule="auto"/>
      </w:pPr>
      <w:r w:rsidRPr="007F6E14">
        <w:t>В настоящем документе используются следующие сокращения:</w:t>
      </w:r>
    </w:p>
    <w:p w14:paraId="05F35C25" w14:textId="1E0512E7" w:rsidR="00D17C5C" w:rsidRPr="00DD6EBC" w:rsidRDefault="00D17C5C" w:rsidP="00354C07">
      <w:pPr>
        <w:spacing w:line="360" w:lineRule="auto"/>
        <w:rPr>
          <w:lang w:val="en-US"/>
        </w:rPr>
      </w:pPr>
      <w:r>
        <w:rPr>
          <w:lang w:val="en-US"/>
        </w:rPr>
        <w:t>IDE</w:t>
      </w:r>
      <w:r>
        <w:t xml:space="preserve"> – </w:t>
      </w:r>
      <w:r w:rsidRPr="00D17C5C">
        <w:t xml:space="preserve">Интегрированная среда разработки (англ. </w:t>
      </w:r>
      <w:r w:rsidRPr="00DD6EBC">
        <w:rPr>
          <w:lang w:val="en-US"/>
        </w:rPr>
        <w:t>Integrated Development Environment)</w:t>
      </w:r>
      <w:r w:rsidR="001A075A" w:rsidRPr="00DD6EBC">
        <w:rPr>
          <w:lang w:val="en-US"/>
        </w:rPr>
        <w:t>;</w:t>
      </w:r>
    </w:p>
    <w:p w14:paraId="68B30543" w14:textId="6AFE00F6" w:rsidR="001A075A" w:rsidRPr="00CE5400" w:rsidRDefault="001A075A" w:rsidP="00354C07">
      <w:pPr>
        <w:spacing w:line="360" w:lineRule="auto"/>
        <w:rPr>
          <w:lang w:val="en-US"/>
        </w:rPr>
      </w:pPr>
      <w:r>
        <w:t>ИС</w:t>
      </w:r>
      <w:r w:rsidRPr="00CE5400">
        <w:rPr>
          <w:lang w:val="en-US"/>
        </w:rPr>
        <w:t xml:space="preserve"> –</w:t>
      </w:r>
      <w:r w:rsidR="009070D7" w:rsidRPr="00CE5400">
        <w:rPr>
          <w:lang w:val="en-US"/>
        </w:rPr>
        <w:t xml:space="preserve"> </w:t>
      </w:r>
      <w:r w:rsidR="009070D7">
        <w:t>Информационная</w:t>
      </w:r>
      <w:r w:rsidR="009070D7" w:rsidRPr="00CE5400">
        <w:rPr>
          <w:lang w:val="en-US"/>
        </w:rPr>
        <w:t xml:space="preserve"> </w:t>
      </w:r>
      <w:r w:rsidR="009070D7">
        <w:t>система</w:t>
      </w:r>
      <w:r w:rsidR="009070D7" w:rsidRPr="00CE5400">
        <w:rPr>
          <w:lang w:val="en-US"/>
        </w:rPr>
        <w:t>;</w:t>
      </w:r>
    </w:p>
    <w:p w14:paraId="2D77C525" w14:textId="2A808148" w:rsidR="009070D7" w:rsidRDefault="009070D7" w:rsidP="00354C07">
      <w:pPr>
        <w:spacing w:line="360" w:lineRule="auto"/>
      </w:pPr>
      <w:r>
        <w:t xml:space="preserve">ОЗУ – Оперативное </w:t>
      </w:r>
      <w:r w:rsidR="00645762">
        <w:t>запоминающее устройство;</w:t>
      </w:r>
    </w:p>
    <w:p w14:paraId="1EEC7695" w14:textId="57C4C897" w:rsidR="00645762" w:rsidRDefault="00645762" w:rsidP="00354C07">
      <w:pPr>
        <w:spacing w:line="360" w:lineRule="auto"/>
      </w:pPr>
      <w:r>
        <w:t xml:space="preserve">ГОСТ – Государственный общесоюзный стандарт. </w:t>
      </w:r>
    </w:p>
    <w:p w14:paraId="53361DFF" w14:textId="28881BDF" w:rsidR="00A62189" w:rsidRPr="00A62189" w:rsidRDefault="00A62189" w:rsidP="00354C07">
      <w:pPr>
        <w:spacing w:line="360" w:lineRule="auto"/>
      </w:pPr>
      <w:r>
        <w:t>АИС – Автоматизированная информационная система</w:t>
      </w:r>
    </w:p>
    <w:p w14:paraId="07279D33" w14:textId="3D1E66EA" w:rsidR="005E25BA" w:rsidRDefault="005E25BA" w:rsidP="00354C07">
      <w:pPr>
        <w:spacing w:after="200" w:line="360" w:lineRule="auto"/>
      </w:pPr>
      <w:r>
        <w:br w:type="page"/>
      </w:r>
    </w:p>
    <w:p w14:paraId="2D8688CF" w14:textId="1BAB10E9" w:rsidR="005E25BA" w:rsidRDefault="005E25BA" w:rsidP="00354C07">
      <w:pPr>
        <w:pStyle w:val="1"/>
        <w:spacing w:line="360" w:lineRule="auto"/>
      </w:pPr>
      <w:bookmarkStart w:id="3" w:name="_Toc151547332"/>
      <w:r w:rsidRPr="005E25BA">
        <w:lastRenderedPageBreak/>
        <w:t>Основные сведения о разработке</w:t>
      </w:r>
      <w:bookmarkEnd w:id="3"/>
    </w:p>
    <w:p w14:paraId="0CB46C8D" w14:textId="54501FDC" w:rsidR="005E25BA" w:rsidRDefault="005E25BA" w:rsidP="00354C07">
      <w:pPr>
        <w:pStyle w:val="2"/>
        <w:spacing w:line="360" w:lineRule="auto"/>
      </w:pPr>
      <w:bookmarkStart w:id="4" w:name="_Toc151547333"/>
      <w:r>
        <w:t>Наименование разработки</w:t>
      </w:r>
      <w:bookmarkEnd w:id="4"/>
    </w:p>
    <w:p w14:paraId="20E31E21" w14:textId="72972C44" w:rsidR="005E25BA" w:rsidRPr="0029663B" w:rsidRDefault="005E25BA" w:rsidP="00354C07">
      <w:pPr>
        <w:spacing w:line="360" w:lineRule="auto"/>
      </w:pPr>
      <w:r w:rsidRPr="005E25BA">
        <w:t>Наименование</w:t>
      </w:r>
      <w:r w:rsidR="00A70ACF">
        <w:t xml:space="preserve"> разработки: </w:t>
      </w:r>
      <w:r w:rsidR="007C5B05">
        <w:t xml:space="preserve">Информационная система </w:t>
      </w:r>
      <w:r w:rsidR="00915379">
        <w:t>для</w:t>
      </w:r>
      <w:r w:rsidR="0029663B">
        <w:t xml:space="preserve"> кинотеатра</w:t>
      </w:r>
    </w:p>
    <w:p w14:paraId="2265400D" w14:textId="7FD82C6B" w:rsidR="005E25BA" w:rsidRDefault="005E25BA" w:rsidP="00354C07">
      <w:pPr>
        <w:pStyle w:val="2"/>
        <w:spacing w:line="360" w:lineRule="auto"/>
      </w:pPr>
      <w:bookmarkStart w:id="5" w:name="_Toc151547334"/>
      <w:r>
        <w:t>Цель и задачи</w:t>
      </w:r>
      <w:bookmarkEnd w:id="5"/>
    </w:p>
    <w:p w14:paraId="2A3188F8" w14:textId="1B89E565" w:rsidR="0029663B" w:rsidRDefault="00A70ACF" w:rsidP="00CF41E6">
      <w:pPr>
        <w:spacing w:line="360" w:lineRule="auto"/>
      </w:pPr>
      <w:r>
        <w:t>Целью проекта является</w:t>
      </w:r>
      <w:r w:rsidR="00C71194">
        <w:t xml:space="preserve"> в рамках поставленного срока </w:t>
      </w:r>
      <w:r w:rsidR="007451D2">
        <w:t xml:space="preserve">разработать </w:t>
      </w:r>
      <w:r w:rsidR="00922B9A">
        <w:t>приложение</w:t>
      </w:r>
      <w:r w:rsidR="0029663B">
        <w:t xml:space="preserve"> для кинотеатра </w:t>
      </w:r>
    </w:p>
    <w:p w14:paraId="09B26BFC" w14:textId="68EEBF66" w:rsidR="00C71194" w:rsidRDefault="00C71194" w:rsidP="00354C07">
      <w:pPr>
        <w:spacing w:line="360" w:lineRule="auto"/>
        <w:ind w:left="851"/>
      </w:pPr>
      <w:r>
        <w:t>Задачи:</w:t>
      </w:r>
    </w:p>
    <w:p w14:paraId="5E00A3F1" w14:textId="5288BD27" w:rsidR="004F3C77" w:rsidRDefault="004F3C77" w:rsidP="00354C07">
      <w:pPr>
        <w:pStyle w:val="a0"/>
        <w:spacing w:line="360" w:lineRule="auto"/>
      </w:pPr>
      <w:r>
        <w:t>Создать возможность добавления новых фильмов с их описанием</w:t>
      </w:r>
      <w:r w:rsidRPr="004F3C77">
        <w:t>;</w:t>
      </w:r>
    </w:p>
    <w:p w14:paraId="1BC0812C" w14:textId="1EF824E2" w:rsidR="004F3C77" w:rsidRDefault="004F3C77" w:rsidP="00354C07">
      <w:pPr>
        <w:pStyle w:val="a0"/>
        <w:spacing w:line="360" w:lineRule="auto"/>
      </w:pPr>
      <w:r>
        <w:t>Добавить возможность просмотра расписания фильмов и бронирования мест</w:t>
      </w:r>
      <w:r w:rsidRPr="004F3C77">
        <w:t xml:space="preserve">; </w:t>
      </w:r>
    </w:p>
    <w:p w14:paraId="47D02456" w14:textId="462DD933" w:rsidR="004F3C77" w:rsidRDefault="004F3C77" w:rsidP="00354C07">
      <w:pPr>
        <w:pStyle w:val="a0"/>
        <w:spacing w:line="360" w:lineRule="auto"/>
      </w:pPr>
      <w:r w:rsidRPr="004F3C77">
        <w:t>Под</w:t>
      </w:r>
      <w:r>
        <w:t>ключить базу данных к приложению</w:t>
      </w:r>
      <w:r w:rsidRPr="004F3C77">
        <w:t>;</w:t>
      </w:r>
    </w:p>
    <w:p w14:paraId="7F3907A1" w14:textId="029C3B2A" w:rsidR="00C71194" w:rsidRPr="00C71194" w:rsidRDefault="00C71194" w:rsidP="00354C07">
      <w:pPr>
        <w:pStyle w:val="a0"/>
        <w:spacing w:line="360" w:lineRule="auto"/>
      </w:pPr>
      <w:r>
        <w:t>Р</w:t>
      </w:r>
      <w:r w:rsidRPr="00C71194">
        <w:t>азработать алгоритмы и программы для реализации</w:t>
      </w:r>
      <w:r w:rsidR="0029663B">
        <w:t xml:space="preserve"> </w:t>
      </w:r>
      <w:r w:rsidRPr="00C71194">
        <w:t>продукта</w:t>
      </w:r>
    </w:p>
    <w:p w14:paraId="1B309FD3" w14:textId="27C635B6" w:rsidR="00C71194" w:rsidRDefault="00C71194" w:rsidP="00354C07">
      <w:pPr>
        <w:pStyle w:val="2"/>
        <w:spacing w:line="360" w:lineRule="auto"/>
      </w:pPr>
      <w:bookmarkStart w:id="6" w:name="_Toc151547335"/>
      <w:r w:rsidRPr="00C71194">
        <w:t>Сведения об участниках разработки</w:t>
      </w:r>
      <w:bookmarkEnd w:id="6"/>
    </w:p>
    <w:p w14:paraId="455F6615" w14:textId="77777777" w:rsidR="00896C9E" w:rsidRDefault="00896C9E" w:rsidP="00354C07">
      <w:pPr>
        <w:spacing w:line="360" w:lineRule="auto"/>
      </w:pPr>
      <w:r>
        <w:t>Участники</w:t>
      </w:r>
      <w:r w:rsidR="00C71194" w:rsidRPr="00C71194">
        <w:t xml:space="preserve"> разработки: </w:t>
      </w:r>
    </w:p>
    <w:p w14:paraId="7A074767" w14:textId="50DA45CC" w:rsidR="00C71194" w:rsidRPr="00FD331F" w:rsidRDefault="00896C9E" w:rsidP="00354C07">
      <w:pPr>
        <w:pStyle w:val="a0"/>
        <w:spacing w:line="360" w:lineRule="auto"/>
      </w:pPr>
      <w:r w:rsidRPr="00FD331F">
        <w:t>С</w:t>
      </w:r>
      <w:r w:rsidR="00C71194" w:rsidRPr="00FD331F">
        <w:t>тудент Колледжа ФГБОУ ВО «Вятский государственный университет»</w:t>
      </w:r>
      <w:r w:rsidR="007451D2" w:rsidRPr="00FD331F">
        <w:t xml:space="preserve"> </w:t>
      </w:r>
      <w:r w:rsidR="007C51F8">
        <w:t>Осколков Максим</w:t>
      </w:r>
      <w:r w:rsidR="007451D2" w:rsidRPr="00FD331F">
        <w:t xml:space="preserve"> </w:t>
      </w:r>
      <w:r w:rsidR="007C51F8">
        <w:t>Владимирович</w:t>
      </w:r>
      <w:r w:rsidR="007451D2" w:rsidRPr="00FD331F">
        <w:t xml:space="preserve"> </w:t>
      </w:r>
      <w:proofErr w:type="spellStart"/>
      <w:r w:rsidR="007451D2" w:rsidRPr="00FD331F">
        <w:t>ИСПк</w:t>
      </w:r>
      <w:proofErr w:type="spellEnd"/>
      <w:r w:rsidR="007451D2" w:rsidRPr="00FD331F">
        <w:t xml:space="preserve"> </w:t>
      </w:r>
      <w:r w:rsidR="00506A48">
        <w:t>3</w:t>
      </w:r>
      <w:r w:rsidR="007451D2" w:rsidRPr="00FD331F">
        <w:t>05</w:t>
      </w:r>
      <w:r w:rsidR="00C71194" w:rsidRPr="00FD331F">
        <w:t>-52-00</w:t>
      </w:r>
      <w:r w:rsidRPr="00FD331F">
        <w:t>;</w:t>
      </w:r>
    </w:p>
    <w:p w14:paraId="0800CB55" w14:textId="6574A863" w:rsidR="00B84E4C" w:rsidRDefault="00B84E4C" w:rsidP="00354C07">
      <w:pPr>
        <w:pStyle w:val="paragraph"/>
        <w:spacing w:before="0" w:beforeAutospacing="0" w:after="0" w:afterAutospacing="0" w:line="360" w:lineRule="auto"/>
        <w:ind w:left="709" w:hanging="42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 xml:space="preserve"> </w:t>
      </w:r>
      <w:r>
        <w:rPr>
          <w:rStyle w:val="normaltextrun"/>
          <w:rFonts w:eastAsiaTheme="majorEastAsia"/>
        </w:rPr>
        <w:tab/>
        <w:t xml:space="preserve">Заказчиком является коллектив преподавателей колледжа </w:t>
      </w:r>
      <w:proofErr w:type="spellStart"/>
      <w:r>
        <w:rPr>
          <w:rStyle w:val="normaltextrun"/>
          <w:rFonts w:eastAsiaTheme="majorEastAsia"/>
        </w:rPr>
        <w:t>ВятГУ</w:t>
      </w:r>
      <w:proofErr w:type="spellEnd"/>
      <w:r>
        <w:rPr>
          <w:rStyle w:val="normaltextrun"/>
          <w:rFonts w:eastAsiaTheme="majorEastAsia"/>
        </w:rPr>
        <w:t xml:space="preserve"> в составе: </w:t>
      </w:r>
      <w:r>
        <w:rPr>
          <w:rStyle w:val="eop"/>
          <w:rFonts w:eastAsiaTheme="majorEastAsia"/>
        </w:rPr>
        <w:t> </w:t>
      </w:r>
    </w:p>
    <w:p w14:paraId="08EB5124" w14:textId="19BFC0C5" w:rsidR="00364A76" w:rsidRDefault="00364A76" w:rsidP="00354C07">
      <w:pPr>
        <w:pStyle w:val="2"/>
        <w:spacing w:line="360" w:lineRule="auto"/>
      </w:pPr>
      <w:bookmarkStart w:id="7" w:name="_Toc151547336"/>
      <w:r>
        <w:t>Сведения о заказчике</w:t>
      </w:r>
      <w:bookmarkEnd w:id="7"/>
    </w:p>
    <w:p w14:paraId="357EE365" w14:textId="744CC9F6" w:rsidR="0056466A" w:rsidRPr="0056466A" w:rsidRDefault="0056466A" w:rsidP="00354C07">
      <w:pPr>
        <w:pStyle w:val="a0"/>
        <w:numPr>
          <w:ilvl w:val="0"/>
          <w:numId w:val="33"/>
        </w:numPr>
        <w:spacing w:line="360" w:lineRule="auto"/>
        <w:textAlignment w:val="baseline"/>
      </w:pPr>
      <w:r w:rsidRPr="0056466A">
        <w:rPr>
          <w:rStyle w:val="normaltextrun"/>
          <w:rFonts w:eastAsiaTheme="majorEastAsia"/>
        </w:rPr>
        <w:t xml:space="preserve">Руководитель образовательной программы 09.02.07 </w:t>
      </w:r>
      <w:r w:rsidR="00CF41E6">
        <w:rPr>
          <w:rStyle w:val="normaltextrun"/>
          <w:rFonts w:eastAsiaTheme="majorEastAsia"/>
        </w:rPr>
        <w:t xml:space="preserve">Сергеева Елизавета </w:t>
      </w:r>
      <w:proofErr w:type="gramStart"/>
      <w:r w:rsidR="00CF41E6">
        <w:rPr>
          <w:rStyle w:val="normaltextrun"/>
          <w:rFonts w:eastAsiaTheme="majorEastAsia"/>
        </w:rPr>
        <w:t xml:space="preserve">Григорьевна </w:t>
      </w:r>
      <w:r w:rsidRPr="0056466A">
        <w:rPr>
          <w:rStyle w:val="normaltextrun"/>
          <w:rFonts w:eastAsiaTheme="majorEastAsia"/>
        </w:rPr>
        <w:t>;</w:t>
      </w:r>
      <w:proofErr w:type="gramEnd"/>
      <w:r w:rsidRPr="0056466A">
        <w:rPr>
          <w:rStyle w:val="eop"/>
          <w:rFonts w:eastAsiaTheme="majorEastAsia"/>
        </w:rPr>
        <w:t> </w:t>
      </w:r>
    </w:p>
    <w:p w14:paraId="5FE66A9D" w14:textId="09FECBA2" w:rsidR="0056466A" w:rsidRDefault="0056466A" w:rsidP="00354C07">
      <w:pPr>
        <w:pStyle w:val="paragraph"/>
        <w:numPr>
          <w:ilvl w:val="0"/>
          <w:numId w:val="33"/>
        </w:numPr>
        <w:spacing w:before="0" w:beforeAutospacing="0" w:after="0" w:afterAutospacing="0" w:line="360" w:lineRule="auto"/>
        <w:jc w:val="both"/>
        <w:textAlignment w:val="baseline"/>
      </w:pPr>
      <w:r>
        <w:rPr>
          <w:rStyle w:val="normaltextrun"/>
          <w:rFonts w:eastAsiaTheme="majorEastAsia"/>
        </w:rPr>
        <w:t>Преподаватель по дисциплине п</w:t>
      </w:r>
      <w:r>
        <w:rPr>
          <w:rStyle w:val="normaltextrun"/>
          <w:rFonts w:eastAsiaTheme="majorEastAsia"/>
          <w:color w:val="000000"/>
        </w:rPr>
        <w:t>роектирование и дизайн информационных систем</w:t>
      </w:r>
      <w:r>
        <w:rPr>
          <w:rStyle w:val="normaltextrun"/>
          <w:rFonts w:eastAsiaTheme="majorEastAsia"/>
        </w:rPr>
        <w:t xml:space="preserve"> 05.01 Павел Андреевич Самоделкин.</w:t>
      </w:r>
      <w:r>
        <w:rPr>
          <w:rStyle w:val="eop"/>
          <w:rFonts w:eastAsiaTheme="majorEastAsia"/>
        </w:rPr>
        <w:t> </w:t>
      </w:r>
    </w:p>
    <w:p w14:paraId="77573D90" w14:textId="5FF69150" w:rsidR="00C71194" w:rsidRDefault="00C71194" w:rsidP="00354C07">
      <w:pPr>
        <w:pStyle w:val="2"/>
        <w:spacing w:line="360" w:lineRule="auto"/>
      </w:pPr>
      <w:bookmarkStart w:id="8" w:name="_Toc151547337"/>
      <w:r>
        <w:t>Сроки разработки</w:t>
      </w:r>
      <w:bookmarkEnd w:id="8"/>
    </w:p>
    <w:p w14:paraId="1E74D512" w14:textId="77777777" w:rsidR="0056466A" w:rsidRDefault="0056466A" w:rsidP="00354C07">
      <w:pPr>
        <w:pStyle w:val="paragraph"/>
        <w:spacing w:before="0" w:beforeAutospacing="0" w:after="0" w:afterAutospacing="0" w:line="360" w:lineRule="auto"/>
        <w:ind w:firstLine="84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Начало разработки – 01.09.2023.</w:t>
      </w:r>
      <w:r>
        <w:rPr>
          <w:rStyle w:val="eop"/>
          <w:rFonts w:eastAsiaTheme="majorEastAsia"/>
        </w:rPr>
        <w:t> </w:t>
      </w:r>
    </w:p>
    <w:p w14:paraId="031EE55D" w14:textId="77777777" w:rsidR="0056466A" w:rsidRDefault="0056466A" w:rsidP="00354C07">
      <w:pPr>
        <w:pStyle w:val="paragraph"/>
        <w:spacing w:before="0" w:beforeAutospacing="0" w:after="0" w:afterAutospacing="0" w:line="360" w:lineRule="auto"/>
        <w:ind w:firstLine="84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Окончание разработки – 28.12.2023</w:t>
      </w:r>
      <w:r>
        <w:rPr>
          <w:rStyle w:val="eop"/>
          <w:rFonts w:eastAsiaTheme="majorEastAsia"/>
        </w:rPr>
        <w:t> </w:t>
      </w:r>
    </w:p>
    <w:p w14:paraId="3753D0DB" w14:textId="26FFBA6E" w:rsidR="00CD6BC3" w:rsidRDefault="00CD6BC3" w:rsidP="00354C07">
      <w:pPr>
        <w:pStyle w:val="2"/>
        <w:spacing w:line="360" w:lineRule="auto"/>
      </w:pPr>
      <w:bookmarkStart w:id="9" w:name="_Toc151547338"/>
      <w:r>
        <w:t>Назначение разработки</w:t>
      </w:r>
      <w:bookmarkEnd w:id="9"/>
    </w:p>
    <w:p w14:paraId="3D6DA1A5" w14:textId="0AE77CE3" w:rsidR="00A922A7" w:rsidRDefault="00A922A7" w:rsidP="00354C07">
      <w:pPr>
        <w:spacing w:line="360" w:lineRule="auto"/>
        <w:rPr>
          <w:color w:val="000000" w:themeColor="text1"/>
        </w:rPr>
      </w:pPr>
      <w:r w:rsidRPr="00A922A7">
        <w:rPr>
          <w:color w:val="000000" w:themeColor="text1"/>
        </w:rPr>
        <w:t xml:space="preserve">Цель разработки </w:t>
      </w:r>
      <w:r w:rsidR="00506A48">
        <w:rPr>
          <w:color w:val="000000" w:themeColor="text1"/>
        </w:rPr>
        <w:t>приложения</w:t>
      </w:r>
      <w:r w:rsidRPr="00A922A7">
        <w:rPr>
          <w:color w:val="000000" w:themeColor="text1"/>
        </w:rPr>
        <w:t xml:space="preserve"> для сети кинотеатров - предоставить удобный и информативный </w:t>
      </w:r>
      <w:r w:rsidR="00BF19C7">
        <w:rPr>
          <w:color w:val="000000" w:themeColor="text1"/>
        </w:rPr>
        <w:t>оффлайн</w:t>
      </w:r>
      <w:r w:rsidRPr="00A922A7">
        <w:rPr>
          <w:color w:val="000000" w:themeColor="text1"/>
        </w:rPr>
        <w:t xml:space="preserve">-ресурс для </w:t>
      </w:r>
      <w:r w:rsidR="00BF19C7">
        <w:rPr>
          <w:color w:val="000000" w:themeColor="text1"/>
        </w:rPr>
        <w:t>сотрудников</w:t>
      </w:r>
      <w:r w:rsidRPr="00A922A7">
        <w:rPr>
          <w:color w:val="000000" w:themeColor="text1"/>
        </w:rPr>
        <w:t xml:space="preserve">. Главные задачи включают: </w:t>
      </w:r>
    </w:p>
    <w:p w14:paraId="543AA9D9" w14:textId="67FC3D5A" w:rsidR="00A922A7" w:rsidRPr="00BF19C7" w:rsidRDefault="00A922A7" w:rsidP="00354C07">
      <w:pPr>
        <w:spacing w:line="360" w:lineRule="auto"/>
        <w:rPr>
          <w:color w:val="000000" w:themeColor="text1"/>
        </w:rPr>
      </w:pPr>
      <w:r w:rsidRPr="00A922A7">
        <w:rPr>
          <w:color w:val="000000" w:themeColor="text1"/>
        </w:rPr>
        <w:t xml:space="preserve">1. </w:t>
      </w:r>
      <w:r w:rsidR="00484494">
        <w:rPr>
          <w:color w:val="000000" w:themeColor="text1"/>
        </w:rPr>
        <w:t>Возможность выбора купленных билетов</w:t>
      </w:r>
      <w:r w:rsidRPr="00A922A7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="00BF19C7">
        <w:rPr>
          <w:color w:val="000000" w:themeColor="text1"/>
        </w:rPr>
        <w:t>Сотрудники</w:t>
      </w:r>
      <w:r w:rsidRPr="00A922A7">
        <w:rPr>
          <w:color w:val="000000" w:themeColor="text1"/>
        </w:rPr>
        <w:t xml:space="preserve"> могут выбирать фильмы, сеансы и места, а затем </w:t>
      </w:r>
      <w:r w:rsidR="00484494">
        <w:rPr>
          <w:color w:val="000000" w:themeColor="text1"/>
        </w:rPr>
        <w:t>отметить купленные места</w:t>
      </w:r>
      <w:r w:rsidR="00BF19C7" w:rsidRPr="00BF19C7">
        <w:rPr>
          <w:color w:val="000000" w:themeColor="text1"/>
        </w:rPr>
        <w:t>.</w:t>
      </w:r>
    </w:p>
    <w:p w14:paraId="3DB7372D" w14:textId="07A91890" w:rsidR="00A922A7" w:rsidRDefault="00A922A7" w:rsidP="00354C07">
      <w:pPr>
        <w:spacing w:line="360" w:lineRule="auto"/>
        <w:rPr>
          <w:color w:val="000000" w:themeColor="text1"/>
        </w:rPr>
      </w:pPr>
      <w:r w:rsidRPr="00A922A7">
        <w:rPr>
          <w:color w:val="000000" w:themeColor="text1"/>
        </w:rPr>
        <w:t xml:space="preserve">2. Отображение расписания: </w:t>
      </w:r>
      <w:r w:rsidR="00BF19C7">
        <w:rPr>
          <w:color w:val="000000" w:themeColor="text1"/>
        </w:rPr>
        <w:t>Программа</w:t>
      </w:r>
      <w:r w:rsidRPr="00A922A7">
        <w:rPr>
          <w:color w:val="000000" w:themeColor="text1"/>
        </w:rPr>
        <w:t xml:space="preserve"> долж</w:t>
      </w:r>
      <w:r w:rsidR="00BF19C7">
        <w:rPr>
          <w:color w:val="000000" w:themeColor="text1"/>
        </w:rPr>
        <w:t>на</w:t>
      </w:r>
      <w:r w:rsidRPr="00A922A7">
        <w:rPr>
          <w:color w:val="000000" w:themeColor="text1"/>
        </w:rPr>
        <w:t xml:space="preserve"> предоставлять актуальное расписание сеансов</w:t>
      </w:r>
      <w:r w:rsidR="00BF19C7" w:rsidRPr="00BF19C7">
        <w:rPr>
          <w:color w:val="000000" w:themeColor="text1"/>
        </w:rPr>
        <w:t>.</w:t>
      </w:r>
      <w:r w:rsidRPr="00A922A7">
        <w:rPr>
          <w:color w:val="000000" w:themeColor="text1"/>
        </w:rPr>
        <w:t xml:space="preserve"> </w:t>
      </w:r>
    </w:p>
    <w:p w14:paraId="19320164" w14:textId="6BC143A2" w:rsidR="00A922A7" w:rsidRPr="004E470A" w:rsidRDefault="00A922A7" w:rsidP="00354C07">
      <w:pPr>
        <w:spacing w:line="360" w:lineRule="auto"/>
        <w:rPr>
          <w:color w:val="000000" w:themeColor="text1"/>
        </w:rPr>
      </w:pPr>
      <w:r w:rsidRPr="004E470A">
        <w:rPr>
          <w:color w:val="000000" w:themeColor="text1"/>
        </w:rPr>
        <w:t xml:space="preserve">3. Информация о фильмах: Сайт должен содержать описание </w:t>
      </w:r>
      <w:r w:rsidR="000200E3" w:rsidRPr="004E470A">
        <w:rPr>
          <w:color w:val="000000" w:themeColor="text1"/>
        </w:rPr>
        <w:t>фильмов,</w:t>
      </w:r>
      <w:r w:rsidR="00BF19C7" w:rsidRPr="004E470A">
        <w:rPr>
          <w:color w:val="000000" w:themeColor="text1"/>
        </w:rPr>
        <w:t xml:space="preserve"> даты просмотра </w:t>
      </w:r>
    </w:p>
    <w:p w14:paraId="251E7A30" w14:textId="5F88202C" w:rsidR="00A922A7" w:rsidRDefault="00BF19C7" w:rsidP="00354C07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4</w:t>
      </w:r>
      <w:r w:rsidR="00A922A7" w:rsidRPr="00A922A7">
        <w:rPr>
          <w:color w:val="000000" w:themeColor="text1"/>
        </w:rPr>
        <w:t xml:space="preserve">.Административная </w:t>
      </w:r>
      <w:r w:rsidR="000200E3" w:rsidRPr="00A922A7">
        <w:rPr>
          <w:color w:val="000000" w:themeColor="text1"/>
        </w:rPr>
        <w:t>панель</w:t>
      </w:r>
      <w:r w:rsidR="00A7013F" w:rsidRPr="00A922A7">
        <w:rPr>
          <w:color w:val="000000" w:themeColor="text1"/>
        </w:rPr>
        <w:t>: для</w:t>
      </w:r>
      <w:r w:rsidR="00A922A7" w:rsidRPr="00A922A7">
        <w:rPr>
          <w:color w:val="000000" w:themeColor="text1"/>
        </w:rPr>
        <w:t xml:space="preserve"> сотрудников кинотеатров - возможность управления расписанием, ценами и контентом </w:t>
      </w:r>
      <w:r>
        <w:rPr>
          <w:color w:val="000000" w:themeColor="text1"/>
        </w:rPr>
        <w:t>приложения</w:t>
      </w:r>
      <w:r w:rsidR="00A922A7" w:rsidRPr="00A922A7">
        <w:rPr>
          <w:color w:val="000000" w:themeColor="text1"/>
        </w:rPr>
        <w:t xml:space="preserve">. </w:t>
      </w:r>
    </w:p>
    <w:p w14:paraId="39EF911D" w14:textId="59201EE0" w:rsidR="00C50394" w:rsidRPr="00A922A7" w:rsidRDefault="00A922A7" w:rsidP="00354C07">
      <w:pPr>
        <w:spacing w:line="360" w:lineRule="auto"/>
        <w:rPr>
          <w:color w:val="000000" w:themeColor="text1"/>
        </w:rPr>
      </w:pPr>
      <w:r w:rsidRPr="00A922A7">
        <w:rPr>
          <w:color w:val="000000" w:themeColor="text1"/>
        </w:rPr>
        <w:lastRenderedPageBreak/>
        <w:t>Эффективный сайт сети кинотеатров обеспечивает простоту использования для посетителей и управление для администраторов, способствуя привлечению и удержанию клиентов.</w:t>
      </w:r>
      <w:r w:rsidRPr="00A922A7">
        <w:t xml:space="preserve"> </w:t>
      </w:r>
    </w:p>
    <w:p w14:paraId="756BF168" w14:textId="77777777" w:rsidR="00CD6BC3" w:rsidRPr="00CD6BC3" w:rsidRDefault="00CD6BC3" w:rsidP="00354C07">
      <w:pPr>
        <w:spacing w:line="360" w:lineRule="auto"/>
      </w:pPr>
    </w:p>
    <w:p w14:paraId="76A6B288" w14:textId="19755F69" w:rsidR="005E25BA" w:rsidRDefault="00324534" w:rsidP="00354C07">
      <w:pPr>
        <w:pStyle w:val="1"/>
        <w:spacing w:line="360" w:lineRule="auto"/>
      </w:pPr>
      <w:bookmarkStart w:id="10" w:name="_Toc151547339"/>
      <w:r>
        <w:lastRenderedPageBreak/>
        <w:t>Описан</w:t>
      </w:r>
      <w:r w:rsidR="005119D2">
        <w:t>е</w:t>
      </w:r>
      <w:r>
        <w:t xml:space="preserve"> предметной области</w:t>
      </w:r>
      <w:bookmarkEnd w:id="10"/>
    </w:p>
    <w:p w14:paraId="373B7BC3" w14:textId="74925E6B" w:rsidR="00084D9D" w:rsidRDefault="00800418" w:rsidP="00354C07">
      <w:pPr>
        <w:spacing w:line="360" w:lineRule="auto"/>
        <w:ind w:firstLine="360"/>
      </w:pPr>
      <w:r w:rsidRPr="00800418">
        <w:rPr>
          <w:color w:val="000000" w:themeColor="text1"/>
        </w:rPr>
        <w:t>Предметная область сайта сети кинотеатров охватывает сферу развлечений и кинематографии</w:t>
      </w:r>
      <w:proofErr w:type="gramStart"/>
      <w:r w:rsidRPr="00800418">
        <w:rPr>
          <w:color w:val="000000" w:themeColor="text1"/>
        </w:rPr>
        <w:t>.</w:t>
      </w:r>
      <w:proofErr w:type="gramEnd"/>
      <w:r w:rsidRPr="00800418">
        <w:rPr>
          <w:color w:val="000000" w:themeColor="text1"/>
        </w:rPr>
        <w:t xml:space="preserve"> ориентирована на обеспечение информирования и удобства посетителей, а также эффективное управление кинотеатрами и продажей билетов. </w:t>
      </w:r>
      <w:r w:rsidR="00084D9D">
        <w:t>На сегодняшний день существу</w:t>
      </w:r>
      <w:r>
        <w:t>ет большое количество аналогов</w:t>
      </w:r>
      <w:r w:rsidRPr="00800418">
        <w:t>,</w:t>
      </w:r>
      <w:r>
        <w:t xml:space="preserve"> и некоторые из них </w:t>
      </w:r>
      <w:r w:rsidR="00084D9D">
        <w:t>представлен</w:t>
      </w:r>
      <w:r>
        <w:t>ы</w:t>
      </w:r>
      <w:r w:rsidR="00084D9D">
        <w:t xml:space="preserve"> в таблице 1.</w:t>
      </w:r>
    </w:p>
    <w:p w14:paraId="1A3287A2" w14:textId="77777777" w:rsidR="00564068" w:rsidRDefault="00564068" w:rsidP="00354C07">
      <w:pPr>
        <w:spacing w:line="360" w:lineRule="auto"/>
      </w:pPr>
    </w:p>
    <w:p w14:paraId="3E4881BE" w14:textId="2ECFF2ED" w:rsidR="00457FE7" w:rsidRPr="00457FE7" w:rsidRDefault="00457FE7" w:rsidP="00354C07">
      <w:pPr>
        <w:pStyle w:val="a0"/>
        <w:numPr>
          <w:ilvl w:val="0"/>
          <w:numId w:val="44"/>
        </w:numPr>
        <w:spacing w:line="360" w:lineRule="auto"/>
        <w:rPr>
          <w:b/>
          <w:bCs/>
          <w:color w:val="000000" w:themeColor="text1"/>
        </w:rPr>
      </w:pPr>
      <w:r w:rsidRPr="00457FE7">
        <w:rPr>
          <w:color w:val="000000" w:themeColor="text1"/>
        </w:rPr>
        <w:t>"1C:</w:t>
      </w:r>
      <w:r>
        <w:rPr>
          <w:color w:val="000000" w:themeColor="text1"/>
        </w:rPr>
        <w:t xml:space="preserve"> Кинотеатр</w:t>
      </w:r>
      <w:r w:rsidRPr="00457FE7">
        <w:rPr>
          <w:color w:val="000000" w:themeColor="text1"/>
        </w:rPr>
        <w:t>"</w:t>
      </w:r>
    </w:p>
    <w:p w14:paraId="5E14FD24" w14:textId="7DB5B0B1" w:rsidR="00564068" w:rsidRPr="00457FE7" w:rsidRDefault="00457FE7" w:rsidP="00354C07">
      <w:pPr>
        <w:pStyle w:val="a0"/>
        <w:numPr>
          <w:ilvl w:val="0"/>
          <w:numId w:val="0"/>
        </w:numPr>
        <w:spacing w:line="360" w:lineRule="auto"/>
        <w:ind w:left="720"/>
        <w:rPr>
          <w:b/>
          <w:bCs/>
          <w:color w:val="000000" w:themeColor="text1"/>
        </w:rPr>
      </w:pPr>
      <w:r w:rsidRPr="00457FE7">
        <w:rPr>
          <w:rStyle w:val="afc"/>
          <w:rFonts w:eastAsiaTheme="majorEastAsia"/>
          <w:b w:val="0"/>
          <w:bCs w:val="0"/>
          <w:color w:val="000000" w:themeColor="text1"/>
        </w:rPr>
        <w:t>П</w:t>
      </w:r>
      <w:r w:rsidR="000410BA" w:rsidRPr="00457FE7">
        <w:rPr>
          <w:rStyle w:val="afc"/>
          <w:rFonts w:eastAsiaTheme="majorEastAsia"/>
          <w:b w:val="0"/>
          <w:bCs w:val="0"/>
          <w:color w:val="000000" w:themeColor="text1"/>
        </w:rPr>
        <w:t xml:space="preserve">рограмма </w:t>
      </w:r>
      <w:r w:rsidR="000410BA" w:rsidRPr="00457FE7">
        <w:rPr>
          <w:rStyle w:val="afc"/>
          <w:b w:val="0"/>
          <w:bCs w:val="0"/>
          <w:color w:val="000000" w:themeColor="text1"/>
        </w:rPr>
        <w:t xml:space="preserve">предназначена </w:t>
      </w:r>
      <w:r w:rsidR="000410BA" w:rsidRPr="00457FE7">
        <w:rPr>
          <w:rStyle w:val="afc"/>
          <w:rFonts w:eastAsiaTheme="majorEastAsia"/>
          <w:b w:val="0"/>
          <w:bCs w:val="0"/>
          <w:color w:val="000000" w:themeColor="text1"/>
        </w:rPr>
        <w:t>для автоматизации ведения учета в кинотеатрах, театрах, киноклубах и т.п.</w:t>
      </w:r>
    </w:p>
    <w:p w14:paraId="48562CB0" w14:textId="3A0B7124" w:rsidR="00A62189" w:rsidRDefault="00564068" w:rsidP="00354C07">
      <w:pPr>
        <w:spacing w:line="360" w:lineRule="auto"/>
        <w:ind w:left="-1134" w:right="-567"/>
        <w:jc w:val="center"/>
      </w:pPr>
      <w:r>
        <w:fldChar w:fldCharType="begin"/>
      </w:r>
      <w:r>
        <w:instrText xml:space="preserve"> INCLUDEPICTURE "/Users/a1234/Library/Group Containers/UBF8T346G9.ms/WebArchiveCopyPasteTempFiles/com.microsoft.Word/%D0%A0%D0%B0%D0%B1%D0%BE%D1%87%D0%B8%D0%B9%20%D1%81%D1%82%D0%BE%D0%BB.png"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BBE024E" wp14:editId="6C880A99">
            <wp:extent cx="6480175" cy="4265295"/>
            <wp:effectExtent l="0" t="0" r="0" b="1905"/>
            <wp:docPr id="68021155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2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CE345F4" w14:textId="1D849F87" w:rsidR="00457FE7" w:rsidRDefault="00457FE7" w:rsidP="00354C07">
      <w:pPr>
        <w:spacing w:line="360" w:lineRule="auto"/>
        <w:ind w:left="-1134" w:right="-567"/>
        <w:jc w:val="center"/>
      </w:pPr>
      <w:r>
        <w:t xml:space="preserve">Рисунок 1 – </w:t>
      </w:r>
      <w:r w:rsidRPr="00457FE7">
        <w:rPr>
          <w:color w:val="000000" w:themeColor="text1"/>
        </w:rPr>
        <w:t>"1C:</w:t>
      </w:r>
      <w:r>
        <w:rPr>
          <w:color w:val="000000" w:themeColor="text1"/>
        </w:rPr>
        <w:t xml:space="preserve"> Кинотеатр</w:t>
      </w:r>
      <w:r w:rsidRPr="00457FE7">
        <w:rPr>
          <w:color w:val="000000" w:themeColor="text1"/>
        </w:rPr>
        <w:t>"</w:t>
      </w:r>
    </w:p>
    <w:p w14:paraId="56F185BE" w14:textId="7924F29D" w:rsidR="000410BA" w:rsidRPr="000410BA" w:rsidRDefault="000410BA" w:rsidP="00354C07">
      <w:pPr>
        <w:pStyle w:val="vguList3"/>
        <w:numPr>
          <w:ilvl w:val="0"/>
          <w:numId w:val="38"/>
        </w:numPr>
        <w:spacing w:line="360" w:lineRule="auto"/>
      </w:pPr>
      <w:r w:rsidRPr="000410BA">
        <w:rPr>
          <w:rStyle w:val="afc"/>
          <w:rFonts w:eastAsiaTheme="majorEastAsia"/>
          <w:b w:val="0"/>
          <w:bCs w:val="0"/>
          <w:color w:val="000000" w:themeColor="text1"/>
        </w:rPr>
        <w:t>Предприятие.</w:t>
      </w:r>
    </w:p>
    <w:p w14:paraId="7DFC1F0C" w14:textId="38535727" w:rsidR="000410BA" w:rsidRPr="000410BA" w:rsidRDefault="00457FE7" w:rsidP="00354C07">
      <w:pPr>
        <w:pStyle w:val="afd"/>
        <w:spacing w:before="0" w:beforeAutospacing="0" w:after="150" w:afterAutospacing="0" w:line="360" w:lineRule="auto"/>
        <w:rPr>
          <w:color w:val="000000" w:themeColor="text1"/>
        </w:rPr>
      </w:pPr>
      <w:r>
        <w:rPr>
          <w:color w:val="000000" w:themeColor="text1"/>
        </w:rPr>
        <w:t>В д</w:t>
      </w:r>
      <w:r w:rsidR="000410BA" w:rsidRPr="000410BA">
        <w:rPr>
          <w:color w:val="000000" w:themeColor="text1"/>
        </w:rPr>
        <w:t xml:space="preserve">анном разделе сосредоточена информация, касающаяся работы кинотеатра и залов. </w:t>
      </w:r>
    </w:p>
    <w:p w14:paraId="4C40121C" w14:textId="33572CC4" w:rsidR="000410BA" w:rsidRPr="000410BA" w:rsidRDefault="000410BA" w:rsidP="00354C07">
      <w:pPr>
        <w:pStyle w:val="afd"/>
        <w:numPr>
          <w:ilvl w:val="0"/>
          <w:numId w:val="38"/>
        </w:numPr>
        <w:spacing w:before="0" w:beforeAutospacing="0" w:after="150" w:afterAutospacing="0" w:line="360" w:lineRule="auto"/>
        <w:rPr>
          <w:color w:val="000000" w:themeColor="text1"/>
        </w:rPr>
      </w:pPr>
      <w:r w:rsidRPr="000410BA">
        <w:rPr>
          <w:rStyle w:val="afc"/>
          <w:rFonts w:eastAsiaTheme="majorEastAsia"/>
          <w:b w:val="0"/>
          <w:bCs w:val="0"/>
          <w:color w:val="000000" w:themeColor="text1"/>
        </w:rPr>
        <w:t>Продажи билетов. </w:t>
      </w:r>
    </w:p>
    <w:p w14:paraId="458CDE02" w14:textId="3034F3FB" w:rsidR="000410BA" w:rsidRPr="000410BA" w:rsidRDefault="000410BA" w:rsidP="00354C07">
      <w:pPr>
        <w:pStyle w:val="afd"/>
        <w:spacing w:before="0" w:beforeAutospacing="0" w:after="150" w:afterAutospacing="0" w:line="360" w:lineRule="auto"/>
        <w:rPr>
          <w:color w:val="000000" w:themeColor="text1"/>
        </w:rPr>
      </w:pPr>
      <w:r w:rsidRPr="000410BA">
        <w:rPr>
          <w:color w:val="000000" w:themeColor="text1"/>
        </w:rPr>
        <w:t xml:space="preserve">Основной раздел, отвечающий за продажу, бронирование, распечатку билетов и чеков. </w:t>
      </w:r>
    </w:p>
    <w:p w14:paraId="482DD781" w14:textId="25DDC084" w:rsidR="000410BA" w:rsidRPr="000410BA" w:rsidRDefault="000410BA" w:rsidP="00354C07">
      <w:pPr>
        <w:pStyle w:val="afd"/>
        <w:numPr>
          <w:ilvl w:val="0"/>
          <w:numId w:val="39"/>
        </w:numPr>
        <w:spacing w:before="0" w:beforeAutospacing="0" w:after="150" w:afterAutospacing="0" w:line="360" w:lineRule="auto"/>
        <w:rPr>
          <w:color w:val="000000" w:themeColor="text1"/>
        </w:rPr>
      </w:pPr>
      <w:r w:rsidRPr="000410BA">
        <w:rPr>
          <w:rStyle w:val="afc"/>
          <w:rFonts w:eastAsiaTheme="majorEastAsia"/>
          <w:b w:val="0"/>
          <w:bCs w:val="0"/>
          <w:color w:val="000000" w:themeColor="text1"/>
        </w:rPr>
        <w:t>Расписание сеансов</w:t>
      </w:r>
      <w:r w:rsidRPr="000410BA">
        <w:rPr>
          <w:color w:val="000000" w:themeColor="text1"/>
        </w:rPr>
        <w:t>. </w:t>
      </w:r>
    </w:p>
    <w:p w14:paraId="4FEC4009" w14:textId="4F6D53CE" w:rsidR="000410BA" w:rsidRPr="000410BA" w:rsidRDefault="000410BA" w:rsidP="00354C07">
      <w:pPr>
        <w:pStyle w:val="afd"/>
        <w:spacing w:before="0" w:beforeAutospacing="0" w:after="150" w:afterAutospacing="0" w:line="360" w:lineRule="auto"/>
        <w:rPr>
          <w:color w:val="000000" w:themeColor="text1"/>
        </w:rPr>
      </w:pPr>
      <w:r w:rsidRPr="000410BA">
        <w:rPr>
          <w:color w:val="000000" w:themeColor="text1"/>
        </w:rPr>
        <w:t xml:space="preserve">Раздел несет в себе справочную информацию о всех фильмах, анонсах и расписаниях. </w:t>
      </w:r>
    </w:p>
    <w:p w14:paraId="35617BF3" w14:textId="0F00CA38" w:rsidR="000410BA" w:rsidRPr="000410BA" w:rsidRDefault="000410BA" w:rsidP="00354C07">
      <w:pPr>
        <w:pStyle w:val="afd"/>
        <w:numPr>
          <w:ilvl w:val="0"/>
          <w:numId w:val="40"/>
        </w:numPr>
        <w:spacing w:before="0" w:beforeAutospacing="0" w:after="150" w:afterAutospacing="0" w:line="360" w:lineRule="auto"/>
        <w:rPr>
          <w:color w:val="000000" w:themeColor="text1"/>
        </w:rPr>
      </w:pPr>
      <w:r w:rsidRPr="000410BA">
        <w:rPr>
          <w:rStyle w:val="afc"/>
          <w:rFonts w:eastAsiaTheme="majorEastAsia"/>
          <w:b w:val="0"/>
          <w:bCs w:val="0"/>
          <w:color w:val="000000" w:themeColor="text1"/>
        </w:rPr>
        <w:lastRenderedPageBreak/>
        <w:t>Справочная информация. </w:t>
      </w:r>
      <w:r w:rsidRPr="000410BA">
        <w:rPr>
          <w:rStyle w:val="apple-converted-space"/>
          <w:rFonts w:eastAsiaTheme="majorEastAsia"/>
          <w:color w:val="000000" w:themeColor="text1"/>
        </w:rPr>
        <w:t> </w:t>
      </w:r>
    </w:p>
    <w:p w14:paraId="7F9036A5" w14:textId="5CFC9125" w:rsidR="000410BA" w:rsidRDefault="000410BA" w:rsidP="00354C07">
      <w:pPr>
        <w:pStyle w:val="afd"/>
        <w:spacing w:before="0" w:beforeAutospacing="0" w:after="150" w:afterAutospacing="0" w:line="360" w:lineRule="auto"/>
        <w:rPr>
          <w:color w:val="000000" w:themeColor="text1"/>
        </w:rPr>
      </w:pPr>
      <w:r w:rsidRPr="000410BA">
        <w:rPr>
          <w:color w:val="000000" w:themeColor="text1"/>
        </w:rPr>
        <w:t>Содержится собранная из всех разделов справочная информация, облегчающая настройку конфигурации</w:t>
      </w:r>
    </w:p>
    <w:p w14:paraId="20BAA20E" w14:textId="77777777" w:rsidR="00457FE7" w:rsidRDefault="00457FE7" w:rsidP="00354C07">
      <w:pPr>
        <w:pStyle w:val="afd"/>
        <w:spacing w:before="0" w:beforeAutospacing="0" w:after="150" w:afterAutospacing="0" w:line="360" w:lineRule="auto"/>
        <w:rPr>
          <w:color w:val="000000" w:themeColor="text1"/>
        </w:rPr>
      </w:pPr>
    </w:p>
    <w:p w14:paraId="1E9D5A5E" w14:textId="77777777" w:rsidR="00457FE7" w:rsidRDefault="00457FE7" w:rsidP="00354C07">
      <w:pPr>
        <w:pStyle w:val="afd"/>
        <w:spacing w:before="0" w:beforeAutospacing="0" w:after="150" w:afterAutospacing="0" w:line="360" w:lineRule="auto"/>
        <w:rPr>
          <w:color w:val="000000" w:themeColor="text1"/>
        </w:rPr>
      </w:pPr>
    </w:p>
    <w:p w14:paraId="73CF8BD8" w14:textId="77777777" w:rsidR="00457FE7" w:rsidRDefault="00457FE7" w:rsidP="00354C07">
      <w:pPr>
        <w:pStyle w:val="afd"/>
        <w:spacing w:before="0" w:beforeAutospacing="0" w:after="150" w:afterAutospacing="0" w:line="360" w:lineRule="auto"/>
        <w:rPr>
          <w:color w:val="000000" w:themeColor="text1"/>
        </w:rPr>
      </w:pPr>
    </w:p>
    <w:p w14:paraId="357657D6" w14:textId="4CCD08C3" w:rsidR="00457FE7" w:rsidRDefault="00457FE7" w:rsidP="00354C07">
      <w:pPr>
        <w:pStyle w:val="afd"/>
        <w:numPr>
          <w:ilvl w:val="0"/>
          <w:numId w:val="44"/>
        </w:numPr>
        <w:spacing w:before="0" w:beforeAutospacing="0" w:after="240" w:afterAutospacing="0" w:line="360" w:lineRule="auto"/>
        <w:textAlignment w:val="baseline"/>
        <w:rPr>
          <w:color w:val="000000" w:themeColor="text1"/>
        </w:rPr>
      </w:pPr>
      <w:r w:rsidRPr="00457FE7">
        <w:rPr>
          <w:color w:val="000000" w:themeColor="text1"/>
        </w:rPr>
        <w:t>"1C: Театр"</w:t>
      </w:r>
    </w:p>
    <w:p w14:paraId="20FFF57D" w14:textId="458ACC46" w:rsidR="00457FE7" w:rsidRPr="00457FE7" w:rsidRDefault="00457FE7" w:rsidP="00354C07">
      <w:pPr>
        <w:pStyle w:val="afd"/>
        <w:spacing w:before="0" w:beforeAutospacing="0" w:after="240" w:afterAutospacing="0" w:line="360" w:lineRule="auto"/>
        <w:textAlignment w:val="baseline"/>
        <w:rPr>
          <w:color w:val="000000" w:themeColor="text1"/>
        </w:rPr>
      </w:pPr>
      <w:r w:rsidRPr="00457FE7">
        <w:rPr>
          <w:color w:val="000000" w:themeColor="text1"/>
        </w:rPr>
        <w:t>Программный продукт "1C: Театр" предназначен для комплексной автоматизации управления деятельностью театрального учреждения, включая художественное руководство, руководство постановочной частью и производственными мастерскими, финансово-экономическое управление, управление кадрами.</w:t>
      </w:r>
    </w:p>
    <w:p w14:paraId="16799354" w14:textId="2B1612DE" w:rsidR="00457FE7" w:rsidRPr="00457FE7" w:rsidRDefault="00457FE7" w:rsidP="00354C07">
      <w:pPr>
        <w:pStyle w:val="afd"/>
        <w:spacing w:before="0" w:beforeAutospacing="0" w:after="240" w:afterAutospacing="0" w:line="360" w:lineRule="auto"/>
        <w:textAlignment w:val="baseline"/>
        <w:rPr>
          <w:color w:val="000000" w:themeColor="text1"/>
        </w:rPr>
      </w:pPr>
      <w:r w:rsidRPr="00457FE7">
        <w:rPr>
          <w:color w:val="000000" w:themeColor="text1"/>
        </w:rPr>
        <w:t>"1C: Театр" может использоваться в управлении деятельностью театральных, концертных организаций и коллективов всех форм собственности.</w:t>
      </w:r>
    </w:p>
    <w:p w14:paraId="5115CBF7" w14:textId="755C8B25" w:rsidR="00457FE7" w:rsidRPr="00457FE7" w:rsidRDefault="00457FE7" w:rsidP="00354C07">
      <w:pPr>
        <w:pStyle w:val="afd"/>
        <w:spacing w:before="0" w:beforeAutospacing="0" w:after="0" w:afterAutospacing="0" w:line="360" w:lineRule="auto"/>
        <w:textAlignment w:val="baseline"/>
        <w:rPr>
          <w:color w:val="000000" w:themeColor="text1"/>
        </w:rPr>
      </w:pPr>
      <w:r w:rsidRPr="00457FE7">
        <w:rPr>
          <w:color w:val="000000" w:themeColor="text1"/>
        </w:rPr>
        <w:t>Программа предоставляет следующие технологические возможности:</w:t>
      </w:r>
    </w:p>
    <w:p w14:paraId="4C3EA363" w14:textId="77777777" w:rsidR="00457FE7" w:rsidRPr="00457FE7" w:rsidRDefault="00457FE7" w:rsidP="00354C07">
      <w:pPr>
        <w:numPr>
          <w:ilvl w:val="0"/>
          <w:numId w:val="43"/>
        </w:numPr>
        <w:spacing w:line="360" w:lineRule="auto"/>
        <w:textAlignment w:val="baseline"/>
        <w:rPr>
          <w:color w:val="000000" w:themeColor="text1"/>
        </w:rPr>
      </w:pPr>
      <w:r w:rsidRPr="00457FE7">
        <w:rPr>
          <w:color w:val="000000" w:themeColor="text1"/>
        </w:rPr>
        <w:t>Работа в режиме управляемого интерфейса;</w:t>
      </w:r>
    </w:p>
    <w:p w14:paraId="1A0EF2F2" w14:textId="77777777" w:rsidR="00457FE7" w:rsidRPr="00457FE7" w:rsidRDefault="00457FE7" w:rsidP="00354C07">
      <w:pPr>
        <w:numPr>
          <w:ilvl w:val="0"/>
          <w:numId w:val="43"/>
        </w:numPr>
        <w:spacing w:line="360" w:lineRule="auto"/>
        <w:textAlignment w:val="baseline"/>
        <w:rPr>
          <w:color w:val="000000" w:themeColor="text1"/>
        </w:rPr>
      </w:pPr>
      <w:r w:rsidRPr="00457FE7">
        <w:rPr>
          <w:color w:val="000000" w:themeColor="text1"/>
        </w:rPr>
        <w:t>Поддержка толстого, тонкого и веб-клиента;</w:t>
      </w:r>
    </w:p>
    <w:p w14:paraId="4A8AE98F" w14:textId="77777777" w:rsidR="00457FE7" w:rsidRPr="00457FE7" w:rsidRDefault="00457FE7" w:rsidP="00354C07">
      <w:pPr>
        <w:numPr>
          <w:ilvl w:val="0"/>
          <w:numId w:val="43"/>
        </w:numPr>
        <w:spacing w:line="360" w:lineRule="auto"/>
        <w:textAlignment w:val="baseline"/>
        <w:rPr>
          <w:color w:val="000000" w:themeColor="text1"/>
        </w:rPr>
      </w:pPr>
      <w:r w:rsidRPr="00457FE7">
        <w:rPr>
          <w:color w:val="000000" w:themeColor="text1"/>
        </w:rPr>
        <w:t>Использование Библиотеки стандартных подсистем "1С".</w:t>
      </w:r>
    </w:p>
    <w:p w14:paraId="28AFA66C" w14:textId="77777777" w:rsidR="00457FE7" w:rsidRDefault="00457FE7" w:rsidP="00354C07">
      <w:pPr>
        <w:pStyle w:val="afd"/>
        <w:spacing w:before="0" w:beforeAutospacing="0" w:after="150" w:afterAutospacing="0" w:line="360" w:lineRule="auto"/>
        <w:ind w:left="720"/>
        <w:rPr>
          <w:color w:val="000000" w:themeColor="text1"/>
        </w:rPr>
      </w:pPr>
    </w:p>
    <w:p w14:paraId="7CD68981" w14:textId="4DD579C4" w:rsidR="00457FE7" w:rsidRDefault="00457FE7" w:rsidP="00354C07">
      <w:pPr>
        <w:pStyle w:val="afd"/>
        <w:spacing w:before="0" w:beforeAutospacing="0" w:after="150" w:afterAutospacing="0" w:line="360" w:lineRule="auto"/>
        <w:ind w:left="-993" w:right="-567" w:hanging="141"/>
        <w:jc w:val="center"/>
      </w:pPr>
      <w:r>
        <w:lastRenderedPageBreak/>
        <w:fldChar w:fldCharType="begin"/>
      </w:r>
      <w:r>
        <w:instrText xml:space="preserve"> INCLUDEPICTURE "/Users/a1234/Library/Group Containers/UBF8T346G9.ms/WebArchiveCopyPasteTempFiles/com.microsoft.Word/a9r15lvjpz_fkueez_e04.jpg"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7055BCF" wp14:editId="57F785D1">
            <wp:extent cx="6480175" cy="4099560"/>
            <wp:effectExtent l="0" t="0" r="0" b="2540"/>
            <wp:docPr id="664053272" name="Рисунок 17" descr="1С:Теат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1С:Театр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DDF3936" w14:textId="77777777" w:rsidR="00506A48" w:rsidRPr="000410BA" w:rsidRDefault="00506A48" w:rsidP="00354C07">
      <w:pPr>
        <w:pStyle w:val="afd"/>
        <w:spacing w:before="0" w:beforeAutospacing="0" w:after="150" w:afterAutospacing="0" w:line="360" w:lineRule="auto"/>
        <w:ind w:left="-993" w:right="-567" w:hanging="141"/>
        <w:jc w:val="center"/>
        <w:rPr>
          <w:color w:val="000000" w:themeColor="text1"/>
        </w:rPr>
      </w:pPr>
    </w:p>
    <w:p w14:paraId="46FAE185" w14:textId="7DC89BE0" w:rsidR="00803751" w:rsidRPr="002341D4" w:rsidRDefault="00457FE7" w:rsidP="00354C07">
      <w:pPr>
        <w:spacing w:line="360" w:lineRule="auto"/>
        <w:ind w:left="-1134" w:right="-567"/>
        <w:jc w:val="center"/>
      </w:pPr>
      <w:r>
        <w:t xml:space="preserve">Рисунок 2 </w:t>
      </w:r>
      <w:r w:rsidR="00506A48">
        <w:t>– «</w:t>
      </w:r>
      <w:r w:rsidRPr="00457FE7">
        <w:rPr>
          <w:color w:val="000000" w:themeColor="text1"/>
        </w:rPr>
        <w:t>1</w:t>
      </w:r>
      <w:r w:rsidR="00506A48" w:rsidRPr="00457FE7">
        <w:rPr>
          <w:color w:val="000000" w:themeColor="text1"/>
        </w:rPr>
        <w:t>C: Театр</w:t>
      </w:r>
      <w:r w:rsidRPr="00457FE7">
        <w:rPr>
          <w:color w:val="000000" w:themeColor="text1"/>
        </w:rPr>
        <w:t>"</w:t>
      </w:r>
    </w:p>
    <w:p w14:paraId="525EEAC2" w14:textId="283A6E57" w:rsidR="005E25BA" w:rsidRDefault="00870DF5" w:rsidP="00354C07">
      <w:pPr>
        <w:pStyle w:val="1"/>
        <w:spacing w:line="360" w:lineRule="auto"/>
      </w:pPr>
      <w:bookmarkStart w:id="11" w:name="_Toc151547340"/>
      <w:r>
        <w:lastRenderedPageBreak/>
        <w:t>Требования к результатам работы</w:t>
      </w:r>
      <w:bookmarkEnd w:id="11"/>
    </w:p>
    <w:p w14:paraId="3ED2A34F" w14:textId="4CEA5CF3" w:rsidR="00870DF5" w:rsidRDefault="00870DF5" w:rsidP="00354C07">
      <w:pPr>
        <w:pStyle w:val="2"/>
        <w:spacing w:line="360" w:lineRule="auto"/>
      </w:pPr>
      <w:bookmarkStart w:id="12" w:name="_Toc151547341"/>
      <w:r>
        <w:t>Требования к</w:t>
      </w:r>
      <w:r w:rsidR="00BF78E0">
        <w:t xml:space="preserve"> функциональным характеристикам</w:t>
      </w:r>
      <w:bookmarkEnd w:id="12"/>
    </w:p>
    <w:p w14:paraId="131C3A00" w14:textId="77777777" w:rsidR="00070257" w:rsidRDefault="00070257" w:rsidP="00354C07">
      <w:pPr>
        <w:pStyle w:val="a0"/>
        <w:numPr>
          <w:ilvl w:val="0"/>
          <w:numId w:val="0"/>
        </w:numPr>
        <w:spacing w:line="360" w:lineRule="auto"/>
        <w:ind w:left="851"/>
      </w:pPr>
      <w:r>
        <w:t xml:space="preserve">Пользователю должны быть доступны следующие возможности </w:t>
      </w:r>
    </w:p>
    <w:p w14:paraId="6C10639C" w14:textId="7B3174C7" w:rsidR="008B509E" w:rsidRPr="00070257" w:rsidRDefault="00070257" w:rsidP="00354C07">
      <w:pPr>
        <w:pStyle w:val="a0"/>
        <w:spacing w:line="360" w:lineRule="auto"/>
      </w:pPr>
      <w:r w:rsidRPr="00070257">
        <w:t>м</w:t>
      </w:r>
      <w:r w:rsidR="008B509E" w:rsidRPr="00070257">
        <w:t>асштабирование окна программы;</w:t>
      </w:r>
    </w:p>
    <w:p w14:paraId="4403EC7A" w14:textId="04F02CD6" w:rsidR="00070257" w:rsidRPr="00070257" w:rsidRDefault="009B2F78" w:rsidP="00354C07">
      <w:pPr>
        <w:pStyle w:val="a0"/>
        <w:spacing w:line="360" w:lineRule="auto"/>
      </w:pPr>
      <w:r>
        <w:t>просм</w:t>
      </w:r>
      <w:r w:rsidR="005F2CDE">
        <w:t>отр</w:t>
      </w:r>
      <w:r>
        <w:t xml:space="preserve"> и редактирова</w:t>
      </w:r>
      <w:r w:rsidR="005F2CDE">
        <w:t>ние</w:t>
      </w:r>
      <w:r>
        <w:t xml:space="preserve"> информаци</w:t>
      </w:r>
      <w:r w:rsidR="00631621">
        <w:t>и</w:t>
      </w:r>
      <w:r>
        <w:t xml:space="preserve"> о фильмах</w:t>
      </w:r>
    </w:p>
    <w:p w14:paraId="6593E80C" w14:textId="7F0853D2" w:rsidR="00070257" w:rsidRPr="00070257" w:rsidRDefault="009B2F78" w:rsidP="00354C07">
      <w:pPr>
        <w:pStyle w:val="a0"/>
        <w:spacing w:line="360" w:lineRule="auto"/>
      </w:pPr>
      <w:r>
        <w:t>создать расписание с возможностью его редактирования</w:t>
      </w:r>
    </w:p>
    <w:p w14:paraId="64C1A401" w14:textId="2166E0FF" w:rsidR="00070257" w:rsidRDefault="009B2F78" w:rsidP="00354C07">
      <w:pPr>
        <w:pStyle w:val="a0"/>
        <w:spacing w:line="360" w:lineRule="auto"/>
      </w:pPr>
      <w:r>
        <w:t>просмотр и бронирование свободных мест для конкретного фильма</w:t>
      </w:r>
    </w:p>
    <w:p w14:paraId="21CD567B" w14:textId="3160FE8E" w:rsidR="00D20206" w:rsidRPr="00D20206" w:rsidRDefault="00BF78E0" w:rsidP="00354C07">
      <w:pPr>
        <w:pStyle w:val="2"/>
        <w:spacing w:line="360" w:lineRule="auto"/>
      </w:pPr>
      <w:bookmarkStart w:id="13" w:name="_Toc151547342"/>
      <w:r>
        <w:t>Требования к пользовательскому интерфейсу</w:t>
      </w:r>
      <w:bookmarkEnd w:id="13"/>
    </w:p>
    <w:p w14:paraId="4C101CBE" w14:textId="4FEE1B31" w:rsidR="00B55ACA" w:rsidRPr="00B55ACA" w:rsidRDefault="0037455B" w:rsidP="00354C07">
      <w:pPr>
        <w:spacing w:line="360" w:lineRule="auto"/>
        <w:jc w:val="center"/>
      </w:pPr>
      <w:r>
        <w:t xml:space="preserve">В </w:t>
      </w:r>
      <w:r w:rsidR="00527A54">
        <w:t>программе</w:t>
      </w:r>
      <w:r>
        <w:t xml:space="preserve"> будет главное меню. Прототип оконной формы главного меню изображен на рисунке </w:t>
      </w:r>
      <w:r w:rsidR="00506A48">
        <w:t>3</w:t>
      </w:r>
      <w:r w:rsidR="00484494">
        <w:t xml:space="preserve"> данным разделом может пользоваться только продавец </w:t>
      </w:r>
      <w:proofErr w:type="spellStart"/>
      <w:r w:rsidR="00484494">
        <w:t>билнтов</w:t>
      </w:r>
      <w:proofErr w:type="spellEnd"/>
      <w:r>
        <w:t>. На главном меню</w:t>
      </w:r>
      <w:r w:rsidR="00B55ACA">
        <w:t xml:space="preserve"> в левой части экрана</w:t>
      </w:r>
      <w:r>
        <w:t xml:space="preserve"> присутствуют </w:t>
      </w:r>
      <w:r w:rsidR="00B55ACA">
        <w:t>вкладки</w:t>
      </w:r>
      <w:r>
        <w:t xml:space="preserve"> </w:t>
      </w:r>
      <w:r w:rsidR="00B55ACA">
        <w:t>«Главная» (это уже выбранная страница</w:t>
      </w:r>
      <w:r w:rsidR="005B5964">
        <w:t>)</w:t>
      </w:r>
      <w:r w:rsidR="005B5964" w:rsidRPr="00B55ACA">
        <w:t>,</w:t>
      </w:r>
      <w:r w:rsidR="005B5964">
        <w:t xml:space="preserve"> «</w:t>
      </w:r>
      <w:r w:rsidR="00527A54">
        <w:t>Расписание</w:t>
      </w:r>
      <w:r>
        <w:t>», «</w:t>
      </w:r>
      <w:r w:rsidR="00527A54" w:rsidRPr="00527A54">
        <w:t>Фильмы</w:t>
      </w:r>
      <w:r>
        <w:t>»</w:t>
      </w:r>
      <w:r w:rsidR="00B55ACA" w:rsidRPr="00B55ACA">
        <w:t>.</w:t>
      </w:r>
      <w:r w:rsidR="00484494">
        <w:t xml:space="preserve"> Разделами</w:t>
      </w:r>
      <w:r w:rsidR="00484494" w:rsidRPr="00484494">
        <w:t>:</w:t>
      </w:r>
      <w:r w:rsidR="00484494">
        <w:t xml:space="preserve"> «Расписание» и «</w:t>
      </w:r>
      <w:r w:rsidR="00484494" w:rsidRPr="00527A54">
        <w:t>Фильмы</w:t>
      </w:r>
      <w:r w:rsidR="00484494" w:rsidRPr="005B5964">
        <w:t>»</w:t>
      </w:r>
      <w:r w:rsidR="00B55ACA" w:rsidRPr="005B5964">
        <w:t xml:space="preserve"> </w:t>
      </w:r>
      <w:r w:rsidR="005B5964" w:rsidRPr="005B5964">
        <w:rPr>
          <w:color w:val="000000" w:themeColor="text1"/>
        </w:rPr>
        <w:t>может пользоваться человек, который заполняет фильмы и создает расписание.</w:t>
      </w:r>
      <w:r w:rsidR="005B5964">
        <w:rPr>
          <w:color w:val="000000" w:themeColor="text1"/>
        </w:rPr>
        <w:t xml:space="preserve"> </w:t>
      </w:r>
      <w:r w:rsidR="00B55ACA" w:rsidRPr="005B5964">
        <w:rPr>
          <w:color w:val="000000" w:themeColor="text1"/>
        </w:rPr>
        <w:t xml:space="preserve">На </w:t>
      </w:r>
      <w:r w:rsidR="00B55ACA">
        <w:t>данной странице представлено расписание фильмов в табличном виде</w:t>
      </w:r>
      <w:r w:rsidR="00B55ACA" w:rsidRPr="00B55ACA">
        <w:t>,</w:t>
      </w:r>
      <w:r w:rsidR="00B55ACA">
        <w:t xml:space="preserve"> после заполнения таблицы на странице «Расписание» в пустых ячейках появятся названия фильмов</w:t>
      </w:r>
      <w:r w:rsidR="00B55ACA" w:rsidRPr="00B55ACA">
        <w:t xml:space="preserve">, </w:t>
      </w:r>
      <w:r w:rsidR="00B55ACA">
        <w:t>после</w:t>
      </w:r>
      <w:r w:rsidR="00B55ACA" w:rsidRPr="00B55ACA">
        <w:t xml:space="preserve"> </w:t>
      </w:r>
      <w:r w:rsidR="00B55ACA">
        <w:t>нажатия на которые появится вплывающее окно см</w:t>
      </w:r>
      <w:r w:rsidR="00B55ACA" w:rsidRPr="00FA454B">
        <w:t>.</w:t>
      </w:r>
      <w:r w:rsidR="00B55ACA">
        <w:t xml:space="preserve"> рисунок 4 с выбором свободного места</w:t>
      </w:r>
      <w:r w:rsidR="00B55ACA" w:rsidRPr="00B55ACA">
        <w:t>.</w:t>
      </w:r>
    </w:p>
    <w:p w14:paraId="4FDEE21D" w14:textId="77777777" w:rsidR="00506A48" w:rsidRDefault="00506A48" w:rsidP="00354C07">
      <w:pPr>
        <w:spacing w:line="360" w:lineRule="auto"/>
        <w:jc w:val="center"/>
      </w:pPr>
    </w:p>
    <w:p w14:paraId="222317B5" w14:textId="4AE3004A" w:rsidR="003B33E4" w:rsidRDefault="00B55ACA" w:rsidP="00354C07">
      <w:pPr>
        <w:spacing w:line="360" w:lineRule="auto"/>
        <w:ind w:left="-1134" w:right="-567"/>
        <w:jc w:val="center"/>
      </w:pPr>
      <w:r>
        <w:rPr>
          <w:noProof/>
        </w:rPr>
        <w:drawing>
          <wp:inline distT="0" distB="0" distL="0" distR="0" wp14:anchorId="018EEE07" wp14:editId="1CB33A21">
            <wp:extent cx="5641952" cy="3645569"/>
            <wp:effectExtent l="0" t="0" r="0" b="0"/>
            <wp:docPr id="488000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00874" name="Рисунок 4880008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871" cy="364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BBE5" w14:textId="77777777" w:rsidR="00506A48" w:rsidRPr="00527A54" w:rsidRDefault="00506A48" w:rsidP="00354C07">
      <w:pPr>
        <w:spacing w:line="360" w:lineRule="auto"/>
        <w:ind w:left="-1134" w:right="-567"/>
        <w:jc w:val="center"/>
      </w:pPr>
    </w:p>
    <w:p w14:paraId="682A3B86" w14:textId="5987E8A4" w:rsidR="0037455B" w:rsidRDefault="0037455B" w:rsidP="00354C07">
      <w:pPr>
        <w:spacing w:line="360" w:lineRule="auto"/>
        <w:ind w:left="-1134" w:right="-567"/>
        <w:jc w:val="center"/>
      </w:pPr>
      <w:r w:rsidRPr="0037458F">
        <w:t xml:space="preserve">Рисунок </w:t>
      </w:r>
      <w:r w:rsidR="00506A48">
        <w:t xml:space="preserve">3 – </w:t>
      </w:r>
      <w:r w:rsidR="00484494">
        <w:t>Сетка показов</w:t>
      </w:r>
    </w:p>
    <w:p w14:paraId="4111FE74" w14:textId="77777777" w:rsidR="00F90785" w:rsidRDefault="00F90785" w:rsidP="00354C07">
      <w:pPr>
        <w:spacing w:line="360" w:lineRule="auto"/>
        <w:ind w:left="-1134" w:right="-567"/>
        <w:jc w:val="center"/>
      </w:pPr>
    </w:p>
    <w:p w14:paraId="535CCE71" w14:textId="3E4A3BE1" w:rsidR="00F90785" w:rsidRPr="00F90785" w:rsidRDefault="00F90785" w:rsidP="00354C07">
      <w:pPr>
        <w:spacing w:line="360" w:lineRule="auto"/>
        <w:ind w:right="-1"/>
        <w:jc w:val="center"/>
      </w:pPr>
      <w:r>
        <w:t>Окно «Места» представляет из себя примерный план кинозала</w:t>
      </w:r>
      <w:r w:rsidRPr="00F90785">
        <w:t>.</w:t>
      </w:r>
      <w:r>
        <w:t xml:space="preserve"> После нажатия на одно из свободных мест (белого цвета) оно станет красным (купленным)</w:t>
      </w:r>
      <w:r w:rsidRPr="00F90785">
        <w:t>,</w:t>
      </w:r>
      <w:r>
        <w:t xml:space="preserve"> также можно отменить действие повторным нажатием на ячейку</w:t>
      </w:r>
      <w:r w:rsidRPr="00F90785">
        <w:t>.</w:t>
      </w:r>
    </w:p>
    <w:p w14:paraId="0EA3BE22" w14:textId="73D22428" w:rsidR="00EA089C" w:rsidRDefault="00B55ACA" w:rsidP="00354C07">
      <w:pPr>
        <w:spacing w:line="360" w:lineRule="auto"/>
        <w:ind w:left="-1134" w:right="-567"/>
        <w:jc w:val="center"/>
      </w:pPr>
      <w:r>
        <w:rPr>
          <w:noProof/>
        </w:rPr>
        <w:drawing>
          <wp:inline distT="0" distB="0" distL="0" distR="0" wp14:anchorId="5FC2180D" wp14:editId="1132B05A">
            <wp:extent cx="5414211" cy="3803370"/>
            <wp:effectExtent l="0" t="0" r="0" b="0"/>
            <wp:docPr id="14060368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36800" name="Рисунок 140603680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835" cy="383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27D3" w14:textId="77777777" w:rsidR="003F597F" w:rsidRDefault="003F597F" w:rsidP="00354C07">
      <w:pPr>
        <w:spacing w:line="360" w:lineRule="auto"/>
        <w:ind w:left="-1134" w:right="-567"/>
        <w:jc w:val="center"/>
      </w:pPr>
    </w:p>
    <w:p w14:paraId="53093D39" w14:textId="31099AB8" w:rsidR="00B55ACA" w:rsidRDefault="00B55ACA" w:rsidP="00354C07">
      <w:pPr>
        <w:spacing w:line="360" w:lineRule="auto"/>
        <w:ind w:left="-1134" w:right="-567"/>
        <w:jc w:val="center"/>
      </w:pPr>
      <w:r w:rsidRPr="0037458F">
        <w:t xml:space="preserve">Рисунок </w:t>
      </w:r>
      <w:r w:rsidR="00F90785">
        <w:t>4</w:t>
      </w:r>
      <w:r>
        <w:t xml:space="preserve"> – выбор </w:t>
      </w:r>
      <w:r w:rsidR="00F90785">
        <w:t>места</w:t>
      </w:r>
    </w:p>
    <w:p w14:paraId="66EAA6AE" w14:textId="77777777" w:rsidR="00B55ACA" w:rsidRDefault="00B55ACA" w:rsidP="00354C07">
      <w:pPr>
        <w:spacing w:line="360" w:lineRule="auto"/>
        <w:ind w:left="-1134" w:right="-567"/>
        <w:jc w:val="center"/>
      </w:pPr>
    </w:p>
    <w:p w14:paraId="1D460501" w14:textId="0643AA61" w:rsidR="00A7013F" w:rsidRPr="00E240F8" w:rsidRDefault="00F90785" w:rsidP="00354C07">
      <w:pPr>
        <w:spacing w:line="360" w:lineRule="auto"/>
        <w:ind w:right="-1"/>
        <w:jc w:val="center"/>
      </w:pPr>
      <w:r>
        <w:t>Нажав в главном меню на кнопку фильмы откроется окно со списком фильмов см</w:t>
      </w:r>
      <w:r w:rsidRPr="00FA454B">
        <w:t>.</w:t>
      </w:r>
      <w:r>
        <w:t xml:space="preserve"> </w:t>
      </w:r>
      <w:proofErr w:type="gramStart"/>
      <w:r>
        <w:t>рисунок</w:t>
      </w:r>
      <w:proofErr w:type="gramEnd"/>
      <w:r>
        <w:t xml:space="preserve"> 5</w:t>
      </w:r>
      <w:r w:rsidR="003F39F9">
        <w:t xml:space="preserve"> </w:t>
      </w:r>
      <w:r w:rsidR="00E240F8">
        <w:t>н</w:t>
      </w:r>
      <w:r w:rsidR="003F39F9">
        <w:t>а котором можно добавить фильм путём нажатия на кнопку «+» после которого высветится всплывающее окно</w:t>
      </w:r>
      <w:r w:rsidR="00E240F8">
        <w:t xml:space="preserve"> см</w:t>
      </w:r>
      <w:r w:rsidR="00E240F8" w:rsidRPr="00FA454B">
        <w:t>.</w:t>
      </w:r>
      <w:r w:rsidR="00E240F8">
        <w:t xml:space="preserve"> рисунок 6</w:t>
      </w:r>
      <w:r w:rsidR="003F39F9">
        <w:t xml:space="preserve"> или убрать фильм</w:t>
      </w:r>
      <w:r w:rsidR="003F39F9" w:rsidRPr="003F39F9">
        <w:t xml:space="preserve"> </w:t>
      </w:r>
      <w:r w:rsidR="003F39F9">
        <w:t>нажав на кнопку «-»</w:t>
      </w:r>
      <w:r w:rsidR="00E240F8">
        <w:t xml:space="preserve"> и выбрав ненужный фильм</w:t>
      </w:r>
      <w:r w:rsidR="00E240F8" w:rsidRPr="00E240F8">
        <w:t xml:space="preserve">. </w:t>
      </w:r>
    </w:p>
    <w:p w14:paraId="22BCBDCB" w14:textId="77777777" w:rsidR="003F39F9" w:rsidRDefault="003F39F9" w:rsidP="00354C07">
      <w:pPr>
        <w:pStyle w:val="2"/>
        <w:numPr>
          <w:ilvl w:val="0"/>
          <w:numId w:val="0"/>
        </w:numPr>
        <w:spacing w:line="360" w:lineRule="auto"/>
        <w:ind w:left="851"/>
        <w:rPr>
          <w:szCs w:val="24"/>
        </w:rPr>
      </w:pPr>
      <w:bookmarkStart w:id="14" w:name="_Toc137998955"/>
    </w:p>
    <w:p w14:paraId="050E0050" w14:textId="0CBB831B" w:rsidR="00E240F8" w:rsidRDefault="00E240F8" w:rsidP="00354C07">
      <w:pPr>
        <w:spacing w:line="360" w:lineRule="auto"/>
        <w:ind w:left="-1134" w:right="-567"/>
        <w:jc w:val="center"/>
      </w:pPr>
      <w:r>
        <w:rPr>
          <w:noProof/>
        </w:rPr>
        <w:drawing>
          <wp:inline distT="0" distB="0" distL="0" distR="0" wp14:anchorId="10A14774" wp14:editId="3AA5C2E4">
            <wp:extent cx="5378116" cy="3479833"/>
            <wp:effectExtent l="0" t="0" r="0" b="0"/>
            <wp:docPr id="10840308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30813" name="Рисунок 10840308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750" cy="35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DCF1" w14:textId="77777777" w:rsidR="003F597F" w:rsidRDefault="003F597F" w:rsidP="00354C07">
      <w:pPr>
        <w:spacing w:line="360" w:lineRule="auto"/>
        <w:ind w:left="-1134" w:right="-567"/>
        <w:jc w:val="center"/>
      </w:pPr>
    </w:p>
    <w:p w14:paraId="525C513F" w14:textId="3B4841C2" w:rsidR="00E240F8" w:rsidRDefault="00E240F8" w:rsidP="00354C07">
      <w:pPr>
        <w:spacing w:line="360" w:lineRule="auto"/>
        <w:ind w:left="-1134" w:right="-567"/>
        <w:jc w:val="center"/>
      </w:pPr>
      <w:r w:rsidRPr="0037458F">
        <w:t xml:space="preserve">Рисунок </w:t>
      </w:r>
      <w:r w:rsidR="003F597F">
        <w:t>5</w:t>
      </w:r>
      <w:r>
        <w:t xml:space="preserve"> – </w:t>
      </w:r>
      <w:r w:rsidR="003F597F">
        <w:t>Фильмы</w:t>
      </w:r>
    </w:p>
    <w:p w14:paraId="157B5240" w14:textId="17235BCF" w:rsidR="003F597F" w:rsidRDefault="003F597F" w:rsidP="00354C07">
      <w:pPr>
        <w:spacing w:line="360" w:lineRule="auto"/>
        <w:ind w:left="-1134" w:right="-567"/>
        <w:jc w:val="center"/>
      </w:pPr>
      <w:r>
        <w:rPr>
          <w:noProof/>
        </w:rPr>
        <w:drawing>
          <wp:inline distT="0" distB="0" distL="0" distR="0" wp14:anchorId="4285C893" wp14:editId="464F6625">
            <wp:extent cx="5223829" cy="3669632"/>
            <wp:effectExtent l="0" t="0" r="0" b="1270"/>
            <wp:docPr id="15771602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60225" name="Рисунок 15771602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416" cy="367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65EF" w14:textId="77777777" w:rsidR="003F597F" w:rsidRDefault="003F597F" w:rsidP="00354C07">
      <w:pPr>
        <w:spacing w:line="360" w:lineRule="auto"/>
        <w:ind w:left="-1134" w:right="-567"/>
        <w:jc w:val="center"/>
      </w:pPr>
    </w:p>
    <w:p w14:paraId="3B39FF1E" w14:textId="32C21A2B" w:rsidR="003F597F" w:rsidRDefault="003F597F" w:rsidP="00354C07">
      <w:pPr>
        <w:spacing w:line="360" w:lineRule="auto"/>
        <w:ind w:left="-1134" w:right="-567"/>
        <w:jc w:val="center"/>
      </w:pPr>
      <w:r w:rsidRPr="0037458F">
        <w:t xml:space="preserve">Рисунок </w:t>
      </w:r>
      <w:r>
        <w:t>6 – Добавление фильма</w:t>
      </w:r>
    </w:p>
    <w:p w14:paraId="60BBF6E1" w14:textId="77777777" w:rsidR="003F597F" w:rsidRDefault="003F597F" w:rsidP="00354C07">
      <w:pPr>
        <w:spacing w:line="360" w:lineRule="auto"/>
        <w:ind w:left="-1134" w:right="-567"/>
        <w:jc w:val="center"/>
      </w:pPr>
    </w:p>
    <w:p w14:paraId="55B0B2A2" w14:textId="08E8E370" w:rsidR="003F597F" w:rsidRPr="00D20206" w:rsidRDefault="003F597F" w:rsidP="00354C07">
      <w:pPr>
        <w:spacing w:line="360" w:lineRule="auto"/>
        <w:ind w:right="-1"/>
        <w:jc w:val="center"/>
      </w:pPr>
      <w:r>
        <w:lastRenderedPageBreak/>
        <w:t>Нажав в главном меню на кнопку фильмы откроется окно для заполнения расписания см</w:t>
      </w:r>
      <w:r w:rsidRPr="00FA454B">
        <w:t>.</w:t>
      </w:r>
      <w:r>
        <w:t xml:space="preserve"> рисунок 7</w:t>
      </w:r>
      <w:r w:rsidRPr="003F597F">
        <w:t>.</w:t>
      </w:r>
      <w:r>
        <w:t xml:space="preserve"> После нажатия на любую из ячеек высветится всплывающее окно с выпадающим списком</w:t>
      </w:r>
      <w:r w:rsidR="00D20206">
        <w:t xml:space="preserve"> см</w:t>
      </w:r>
      <w:r w:rsidR="00D20206" w:rsidRPr="00FA454B">
        <w:t>.</w:t>
      </w:r>
      <w:r w:rsidR="00D20206">
        <w:t xml:space="preserve"> рисунок 8</w:t>
      </w:r>
      <w:r w:rsidRPr="003F597F">
        <w:t>,</w:t>
      </w:r>
      <w:r>
        <w:t xml:space="preserve"> в котором будут </w:t>
      </w:r>
      <w:r w:rsidR="00D20206">
        <w:t>выведены объекты</w:t>
      </w:r>
      <w:r>
        <w:t xml:space="preserve"> взятые из вкладки</w:t>
      </w:r>
      <w:r w:rsidR="00D20206" w:rsidRPr="00D20206">
        <w:t xml:space="preserve"> </w:t>
      </w:r>
      <w:r w:rsidR="00D20206">
        <w:t>«</w:t>
      </w:r>
      <w:r w:rsidR="00D20206" w:rsidRPr="00527A54">
        <w:t>Фильмы</w:t>
      </w:r>
      <w:r w:rsidR="00D20206">
        <w:t>»</w:t>
      </w:r>
      <w:r w:rsidR="00D20206" w:rsidRPr="00B55ACA">
        <w:t>.</w:t>
      </w:r>
    </w:p>
    <w:p w14:paraId="034A7CD2" w14:textId="77777777" w:rsidR="003F597F" w:rsidRDefault="003F597F" w:rsidP="00354C07">
      <w:pPr>
        <w:spacing w:line="360" w:lineRule="auto"/>
        <w:ind w:left="-1134" w:right="-567"/>
        <w:jc w:val="center"/>
      </w:pPr>
    </w:p>
    <w:p w14:paraId="2A57E950" w14:textId="283B8D45" w:rsidR="003F597F" w:rsidRDefault="003F597F" w:rsidP="00354C07">
      <w:pPr>
        <w:spacing w:line="360" w:lineRule="auto"/>
        <w:ind w:left="-1134" w:right="-567"/>
        <w:jc w:val="center"/>
      </w:pPr>
      <w:r>
        <w:rPr>
          <w:noProof/>
        </w:rPr>
        <w:drawing>
          <wp:inline distT="0" distB="0" distL="0" distR="0" wp14:anchorId="0FA75ED2" wp14:editId="58D273D9">
            <wp:extent cx="5504096" cy="3561347"/>
            <wp:effectExtent l="0" t="0" r="0" b="0"/>
            <wp:docPr id="61907557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75573" name="Рисунок 61907557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726" cy="356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DA36" w14:textId="77777777" w:rsidR="003F597F" w:rsidRDefault="003F597F" w:rsidP="00354C07">
      <w:pPr>
        <w:spacing w:line="360" w:lineRule="auto"/>
        <w:ind w:left="-1134" w:right="-567"/>
        <w:jc w:val="center"/>
      </w:pPr>
    </w:p>
    <w:p w14:paraId="47BA1D48" w14:textId="0A153650" w:rsidR="003F597F" w:rsidRDefault="003F597F" w:rsidP="00354C07">
      <w:pPr>
        <w:spacing w:line="360" w:lineRule="auto"/>
        <w:ind w:left="-1134" w:right="-567"/>
        <w:jc w:val="center"/>
      </w:pPr>
      <w:r w:rsidRPr="0037458F">
        <w:t xml:space="preserve">Рисунок </w:t>
      </w:r>
      <w:r>
        <w:t>7 – Расписание</w:t>
      </w:r>
    </w:p>
    <w:p w14:paraId="2085CA99" w14:textId="77777777" w:rsidR="003F597F" w:rsidRDefault="003F597F" w:rsidP="00354C07">
      <w:pPr>
        <w:spacing w:line="360" w:lineRule="auto"/>
        <w:ind w:left="-1134" w:right="-567"/>
        <w:jc w:val="center"/>
      </w:pPr>
    </w:p>
    <w:p w14:paraId="79B0A1F5" w14:textId="77777777" w:rsidR="003F597F" w:rsidRDefault="003F597F" w:rsidP="00354C07">
      <w:pPr>
        <w:spacing w:line="360" w:lineRule="auto"/>
        <w:ind w:left="-1134" w:right="-567"/>
        <w:jc w:val="center"/>
      </w:pPr>
    </w:p>
    <w:p w14:paraId="6F58214F" w14:textId="77777777" w:rsidR="003F597F" w:rsidRDefault="003F597F" w:rsidP="00354C07">
      <w:pPr>
        <w:spacing w:line="360" w:lineRule="auto"/>
        <w:ind w:left="-1134" w:right="-567"/>
        <w:jc w:val="center"/>
      </w:pPr>
    </w:p>
    <w:p w14:paraId="3B54DB99" w14:textId="70C5D5BA" w:rsidR="003F597F" w:rsidRDefault="003F597F" w:rsidP="00354C07">
      <w:pPr>
        <w:spacing w:line="360" w:lineRule="auto"/>
        <w:ind w:left="-1134" w:right="-567"/>
        <w:jc w:val="center"/>
      </w:pPr>
      <w:r>
        <w:rPr>
          <w:noProof/>
        </w:rPr>
        <w:lastRenderedPageBreak/>
        <w:drawing>
          <wp:inline distT="0" distB="0" distL="0" distR="0" wp14:anchorId="70A535E8" wp14:editId="03AAC735">
            <wp:extent cx="4800600" cy="3372322"/>
            <wp:effectExtent l="0" t="0" r="0" b="6350"/>
            <wp:docPr id="26976084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60846" name="Рисунок 2697608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02" cy="337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611A" w14:textId="77777777" w:rsidR="003F597F" w:rsidRDefault="003F597F" w:rsidP="00354C07">
      <w:pPr>
        <w:spacing w:line="360" w:lineRule="auto"/>
        <w:ind w:left="-1134" w:right="-567"/>
        <w:jc w:val="center"/>
      </w:pPr>
    </w:p>
    <w:p w14:paraId="593D67AC" w14:textId="77777777" w:rsidR="003F597F" w:rsidRDefault="003F597F" w:rsidP="00354C07">
      <w:pPr>
        <w:spacing w:line="360" w:lineRule="auto"/>
        <w:ind w:left="-1134" w:right="-567"/>
        <w:jc w:val="center"/>
      </w:pPr>
    </w:p>
    <w:p w14:paraId="702FD40B" w14:textId="732F29F0" w:rsidR="003F597F" w:rsidRDefault="003F597F" w:rsidP="00354C07">
      <w:pPr>
        <w:spacing w:line="360" w:lineRule="auto"/>
        <w:ind w:left="-1134" w:right="-567"/>
        <w:jc w:val="center"/>
      </w:pPr>
      <w:r w:rsidRPr="0037458F">
        <w:t xml:space="preserve">Рисунок </w:t>
      </w:r>
      <w:r>
        <w:t>8 – Выбор фильма</w:t>
      </w:r>
    </w:p>
    <w:p w14:paraId="69040926" w14:textId="77777777" w:rsidR="00E240F8" w:rsidRPr="00E240F8" w:rsidRDefault="00E240F8" w:rsidP="00354C07">
      <w:pPr>
        <w:spacing w:line="360" w:lineRule="auto"/>
      </w:pPr>
    </w:p>
    <w:p w14:paraId="7496C740" w14:textId="7383CF83" w:rsidR="00C23372" w:rsidRPr="00812927" w:rsidRDefault="00C23372" w:rsidP="00354C07">
      <w:pPr>
        <w:pStyle w:val="2"/>
        <w:spacing w:line="360" w:lineRule="auto"/>
        <w:rPr>
          <w:szCs w:val="24"/>
        </w:rPr>
      </w:pPr>
      <w:bookmarkStart w:id="15" w:name="_Toc151547343"/>
      <w:r w:rsidRPr="00812927">
        <w:rPr>
          <w:szCs w:val="24"/>
        </w:rPr>
        <w:t>Требования к видам обеспечения</w:t>
      </w:r>
      <w:bookmarkEnd w:id="14"/>
      <w:bookmarkEnd w:id="15"/>
    </w:p>
    <w:p w14:paraId="5766D4D0" w14:textId="77777777" w:rsidR="00C23372" w:rsidRPr="00812927" w:rsidRDefault="00C23372" w:rsidP="00354C07">
      <w:pPr>
        <w:pStyle w:val="3"/>
        <w:spacing w:line="360" w:lineRule="auto"/>
      </w:pPr>
      <w:bookmarkStart w:id="16" w:name="_Toc137998956"/>
      <w:bookmarkStart w:id="17" w:name="_Toc151547344"/>
      <w:r w:rsidRPr="00812927">
        <w:t>Требования к математическому обеспечению</w:t>
      </w:r>
      <w:bookmarkEnd w:id="16"/>
      <w:bookmarkEnd w:id="17"/>
    </w:p>
    <w:p w14:paraId="1EFF256D" w14:textId="77777777" w:rsidR="00C23372" w:rsidRPr="00812927" w:rsidRDefault="00C23372" w:rsidP="00354C07">
      <w:pPr>
        <w:spacing w:line="360" w:lineRule="auto"/>
      </w:pPr>
      <w:r w:rsidRPr="00812927">
        <w:t>Требования к математическому обеспечению не предъявляются</w:t>
      </w:r>
    </w:p>
    <w:p w14:paraId="3D4B95B9" w14:textId="77777777" w:rsidR="00C23372" w:rsidRPr="00812927" w:rsidRDefault="00C23372" w:rsidP="00354C07">
      <w:pPr>
        <w:pStyle w:val="3"/>
        <w:spacing w:line="360" w:lineRule="auto"/>
      </w:pPr>
      <w:bookmarkStart w:id="18" w:name="_Toc137998957"/>
      <w:bookmarkStart w:id="19" w:name="_Toc151547345"/>
      <w:r>
        <w:t>Требования к информационному обеспечению</w:t>
      </w:r>
      <w:bookmarkEnd w:id="18"/>
      <w:bookmarkEnd w:id="19"/>
    </w:p>
    <w:p w14:paraId="17BBACDB" w14:textId="77777777" w:rsidR="00C23372" w:rsidRDefault="00C23372" w:rsidP="00354C07">
      <w:pPr>
        <w:spacing w:line="360" w:lineRule="auto"/>
      </w:pPr>
      <w:r w:rsidRPr="296237FE">
        <w:t>Все данные программы должны храниться в структурированном виде под управлением реляционной СУБД.</w:t>
      </w:r>
    </w:p>
    <w:p w14:paraId="15E30E73" w14:textId="77777777" w:rsidR="00C23372" w:rsidRPr="00812927" w:rsidRDefault="00C23372" w:rsidP="00354C07">
      <w:pPr>
        <w:pStyle w:val="3"/>
        <w:spacing w:line="360" w:lineRule="auto"/>
      </w:pPr>
      <w:bookmarkStart w:id="20" w:name="_Toc137998958"/>
      <w:bookmarkStart w:id="21" w:name="_Toc151547346"/>
      <w:r>
        <w:t>Требования к форматам хранения данных</w:t>
      </w:r>
      <w:bookmarkEnd w:id="20"/>
      <w:bookmarkEnd w:id="21"/>
    </w:p>
    <w:p w14:paraId="42AE10CB" w14:textId="77777777" w:rsidR="00C23372" w:rsidRPr="00812927" w:rsidRDefault="00C23372" w:rsidP="00354C07">
      <w:pPr>
        <w:spacing w:line="360" w:lineRule="auto"/>
      </w:pPr>
      <w:r>
        <w:t>Данные хранятся в БД.</w:t>
      </w:r>
    </w:p>
    <w:p w14:paraId="2AC70C5F" w14:textId="77777777" w:rsidR="00C23372" w:rsidRPr="00812927" w:rsidRDefault="00C23372" w:rsidP="00354C07">
      <w:pPr>
        <w:pStyle w:val="3"/>
        <w:spacing w:line="360" w:lineRule="auto"/>
      </w:pPr>
      <w:bookmarkStart w:id="22" w:name="_Toc137998959"/>
      <w:bookmarkStart w:id="23" w:name="_Toc151547347"/>
      <w:r>
        <w:lastRenderedPageBreak/>
        <w:t>Требования к лингвистическому обеспечению</w:t>
      </w:r>
      <w:bookmarkEnd w:id="22"/>
      <w:bookmarkEnd w:id="23"/>
    </w:p>
    <w:p w14:paraId="74295D18" w14:textId="40ECC772" w:rsidR="00C23372" w:rsidRPr="00CF41E6" w:rsidRDefault="00C23372" w:rsidP="00CF41E6">
      <w:pPr>
        <w:pStyle w:val="3"/>
        <w:numPr>
          <w:ilvl w:val="0"/>
          <w:numId w:val="0"/>
        </w:numPr>
        <w:spacing w:line="360" w:lineRule="auto"/>
        <w:ind w:left="851"/>
        <w:rPr>
          <w:b w:val="0"/>
        </w:rPr>
      </w:pPr>
      <w:bookmarkStart w:id="24" w:name="_Toc151547348"/>
      <w:bookmarkStart w:id="25" w:name="_Toc137998960"/>
      <w:r w:rsidRPr="00320B80">
        <w:rPr>
          <w:rStyle w:val="normaltextrun"/>
          <w:b w:val="0"/>
          <w:color w:val="000000"/>
          <w:shd w:val="clear" w:color="auto" w:fill="FFFFFF"/>
        </w:rPr>
        <w:t xml:space="preserve">Разработка приложения происходит на языке программирования Python с помощью IDE </w:t>
      </w:r>
      <w:proofErr w:type="spellStart"/>
      <w:r w:rsidRPr="00320B80">
        <w:rPr>
          <w:rStyle w:val="normaltextrun"/>
          <w:b w:val="0"/>
          <w:color w:val="000000"/>
          <w:shd w:val="clear" w:color="auto" w:fill="FFFFFF"/>
        </w:rPr>
        <w:t>PyCharm</w:t>
      </w:r>
      <w:proofErr w:type="spellEnd"/>
      <w:r w:rsidRPr="00320B80">
        <w:rPr>
          <w:rStyle w:val="normaltextrun"/>
          <w:b w:val="0"/>
          <w:color w:val="000000"/>
          <w:shd w:val="clear" w:color="auto" w:fill="FFFFFF"/>
        </w:rPr>
        <w:t xml:space="preserve">. Для базы данных в приложении используется </w:t>
      </w:r>
      <w:r w:rsidRPr="00320B80">
        <w:rPr>
          <w:rStyle w:val="normaltextrun"/>
          <w:b w:val="0"/>
          <w:color w:val="000000"/>
          <w:shd w:val="clear" w:color="auto" w:fill="FFFFFF"/>
          <w:lang w:val="en-US"/>
        </w:rPr>
        <w:t>SQLite</w:t>
      </w:r>
      <w:r w:rsidRPr="00320B80">
        <w:rPr>
          <w:rStyle w:val="normaltextrun"/>
          <w:b w:val="0"/>
          <w:color w:val="000000"/>
          <w:shd w:val="clear" w:color="auto" w:fill="FFFFFF"/>
        </w:rPr>
        <w:t>. Доработка существующих функций приложения должна проводиться на том же языке программирования, который использовался при разработке предыдущей версии приложения. При разработке новых версий приложения предпочтение должно отдаваться технологиям и языкам, уже использованным при реализации текущей версии.</w:t>
      </w:r>
      <w:bookmarkEnd w:id="24"/>
      <w:r w:rsidRPr="00320B80">
        <w:rPr>
          <w:rStyle w:val="eop"/>
          <w:b w:val="0"/>
          <w:color w:val="000000"/>
          <w:shd w:val="clear" w:color="auto" w:fill="FFFFFF"/>
        </w:rPr>
        <w:t> </w:t>
      </w:r>
      <w:bookmarkEnd w:id="25"/>
    </w:p>
    <w:p w14:paraId="71E54E96" w14:textId="77777777" w:rsidR="00C23372" w:rsidRPr="00812927" w:rsidRDefault="00C23372" w:rsidP="00354C07">
      <w:pPr>
        <w:pStyle w:val="3"/>
        <w:spacing w:line="360" w:lineRule="auto"/>
      </w:pPr>
      <w:bookmarkStart w:id="26" w:name="_Toc137998961"/>
      <w:bookmarkStart w:id="27" w:name="_Toc151547349"/>
      <w:r>
        <w:t>Требования к техническому обеспечению</w:t>
      </w:r>
      <w:bookmarkEnd w:id="26"/>
      <w:bookmarkEnd w:id="27"/>
    </w:p>
    <w:p w14:paraId="0504CDDA" w14:textId="77777777" w:rsidR="00C23372" w:rsidRPr="00812927" w:rsidRDefault="00C23372" w:rsidP="00354C07">
      <w:pPr>
        <w:spacing w:line="360" w:lineRule="auto"/>
      </w:pPr>
      <w:r w:rsidRPr="00812927">
        <w:t>Минимальные технические требования к запуску игры включают следующие компоненты персонального компьютера:</w:t>
      </w:r>
    </w:p>
    <w:p w14:paraId="2459D354" w14:textId="77777777" w:rsidR="00C23372" w:rsidRPr="00812927" w:rsidRDefault="00C23372" w:rsidP="00354C07">
      <w:pPr>
        <w:pStyle w:val="a0"/>
        <w:spacing w:line="360" w:lineRule="auto"/>
        <w:ind w:left="1208" w:hanging="357"/>
        <w:contextualSpacing/>
        <w:jc w:val="both"/>
      </w:pPr>
      <w:r w:rsidRPr="00812927">
        <w:t>процессор с частотой 2ГГц;</w:t>
      </w:r>
    </w:p>
    <w:p w14:paraId="250CFAA9" w14:textId="77777777" w:rsidR="00C23372" w:rsidRPr="00812927" w:rsidRDefault="00C23372" w:rsidP="00354C07">
      <w:pPr>
        <w:pStyle w:val="a0"/>
        <w:spacing w:line="360" w:lineRule="auto"/>
        <w:ind w:left="1208" w:hanging="357"/>
        <w:contextualSpacing/>
        <w:jc w:val="both"/>
      </w:pPr>
      <w:r w:rsidRPr="00812927">
        <w:t>ОЗУ 2 ГБ;</w:t>
      </w:r>
    </w:p>
    <w:p w14:paraId="7DF8E142" w14:textId="77777777" w:rsidR="00C23372" w:rsidRPr="00812927" w:rsidRDefault="00C23372" w:rsidP="00354C07">
      <w:pPr>
        <w:pStyle w:val="a0"/>
        <w:spacing w:line="360" w:lineRule="auto"/>
        <w:ind w:left="1208" w:hanging="357"/>
        <w:contextualSpacing/>
        <w:jc w:val="both"/>
      </w:pPr>
      <w:r w:rsidRPr="00812927">
        <w:t>монитор;</w:t>
      </w:r>
    </w:p>
    <w:p w14:paraId="4FE6A633" w14:textId="77777777" w:rsidR="00C23372" w:rsidRDefault="00C23372" w:rsidP="00354C07">
      <w:pPr>
        <w:pStyle w:val="a0"/>
        <w:spacing w:line="360" w:lineRule="auto"/>
        <w:ind w:left="1208" w:hanging="357"/>
        <w:contextualSpacing/>
        <w:jc w:val="both"/>
      </w:pPr>
      <w:r w:rsidRPr="00812927">
        <w:t>мышь;</w:t>
      </w:r>
    </w:p>
    <w:p w14:paraId="5E82CADE" w14:textId="77777777" w:rsidR="00C23372" w:rsidRPr="00812927" w:rsidRDefault="00C23372" w:rsidP="00354C07">
      <w:pPr>
        <w:pStyle w:val="a0"/>
        <w:spacing w:line="360" w:lineRule="auto"/>
        <w:ind w:left="1208" w:hanging="357"/>
        <w:contextualSpacing/>
        <w:jc w:val="both"/>
      </w:pPr>
      <w:r>
        <w:t>клавиатура</w:t>
      </w:r>
      <w:r>
        <w:rPr>
          <w:lang w:val="en-US"/>
        </w:rPr>
        <w:t>;</w:t>
      </w:r>
    </w:p>
    <w:p w14:paraId="5AAD8668" w14:textId="77777777" w:rsidR="00C23372" w:rsidRPr="00812927" w:rsidRDefault="00C23372" w:rsidP="00354C07">
      <w:pPr>
        <w:pStyle w:val="2"/>
        <w:spacing w:line="360" w:lineRule="auto"/>
        <w:rPr>
          <w:szCs w:val="24"/>
        </w:rPr>
      </w:pPr>
      <w:bookmarkStart w:id="28" w:name="_Toc137998962"/>
      <w:bookmarkStart w:id="29" w:name="_Toc151547350"/>
      <w:r w:rsidRPr="00812927">
        <w:rPr>
          <w:szCs w:val="24"/>
        </w:rPr>
        <w:t>Требования к надежности</w:t>
      </w:r>
      <w:bookmarkEnd w:id="28"/>
      <w:bookmarkEnd w:id="29"/>
    </w:p>
    <w:p w14:paraId="4E0A22DD" w14:textId="77777777" w:rsidR="00C23372" w:rsidRPr="00812927" w:rsidRDefault="00C23372" w:rsidP="00354C07">
      <w:pPr>
        <w:spacing w:line="360" w:lineRule="auto"/>
      </w:pPr>
      <w:r w:rsidRPr="00812927"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75E86561" w14:textId="77777777" w:rsidR="00C23372" w:rsidRPr="00812927" w:rsidRDefault="00C23372" w:rsidP="00354C07">
      <w:pPr>
        <w:pStyle w:val="a0"/>
        <w:spacing w:line="360" w:lineRule="auto"/>
        <w:ind w:left="0" w:firstLine="851"/>
        <w:contextualSpacing/>
        <w:jc w:val="both"/>
      </w:pPr>
      <w:r w:rsidRPr="00812927">
        <w:t>организацией бесперебойного питания технических средств;</w:t>
      </w:r>
    </w:p>
    <w:p w14:paraId="6F86260F" w14:textId="77777777" w:rsidR="00C23372" w:rsidRPr="00812927" w:rsidRDefault="00C23372" w:rsidP="00354C07">
      <w:pPr>
        <w:pStyle w:val="a0"/>
        <w:spacing w:line="360" w:lineRule="auto"/>
        <w:ind w:left="0" w:firstLine="851"/>
        <w:contextualSpacing/>
        <w:jc w:val="both"/>
      </w:pPr>
      <w:r w:rsidRPr="00812927">
        <w:t>осуществлением контроля входных данных;</w:t>
      </w:r>
    </w:p>
    <w:p w14:paraId="086EF5FA" w14:textId="77777777" w:rsidR="00C23372" w:rsidRPr="00812927" w:rsidRDefault="00C23372" w:rsidP="00354C07">
      <w:pPr>
        <w:pStyle w:val="a0"/>
        <w:spacing w:line="360" w:lineRule="auto"/>
        <w:ind w:left="0" w:firstLine="851"/>
        <w:contextualSpacing/>
        <w:jc w:val="both"/>
      </w:pPr>
      <w:r w:rsidRPr="00812927"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23DF3A49" w14:textId="77777777" w:rsidR="00C23372" w:rsidRPr="00812927" w:rsidRDefault="00C23372" w:rsidP="00354C07">
      <w:pPr>
        <w:pStyle w:val="a0"/>
        <w:spacing w:line="360" w:lineRule="auto"/>
        <w:ind w:left="0" w:firstLine="851"/>
        <w:contextualSpacing/>
        <w:jc w:val="both"/>
      </w:pPr>
      <w:r w:rsidRPr="00812927">
        <w:t>регулярным выполнением требований ГОСТ 51188–98. Защита информации. Испытания программных средств на наличие компьютерных вирусов.</w:t>
      </w:r>
    </w:p>
    <w:p w14:paraId="45CBBA6A" w14:textId="77777777" w:rsidR="00C23372" w:rsidRPr="00812927" w:rsidRDefault="00C23372" w:rsidP="00354C07">
      <w:pPr>
        <w:pStyle w:val="a0"/>
        <w:spacing w:line="360" w:lineRule="auto"/>
        <w:ind w:left="0" w:firstLine="851"/>
        <w:contextualSpacing/>
        <w:jc w:val="both"/>
      </w:pPr>
      <w:r w:rsidRPr="00812927">
        <w:t>режим работы в целом: 7 дней в неделю, 24 часа в сутки</w:t>
      </w:r>
    </w:p>
    <w:p w14:paraId="33BB61AE" w14:textId="77777777" w:rsidR="00C23372" w:rsidRPr="00812927" w:rsidRDefault="00C23372" w:rsidP="00354C07">
      <w:pPr>
        <w:pStyle w:val="2"/>
        <w:spacing w:line="360" w:lineRule="auto"/>
        <w:rPr>
          <w:szCs w:val="24"/>
        </w:rPr>
      </w:pPr>
      <w:bookmarkStart w:id="30" w:name="_Toc137998963"/>
      <w:bookmarkStart w:id="31" w:name="_Toc151547351"/>
      <w:r w:rsidRPr="00812927">
        <w:rPr>
          <w:szCs w:val="24"/>
        </w:rPr>
        <w:t>Требования к безопасности</w:t>
      </w:r>
      <w:bookmarkEnd w:id="30"/>
      <w:bookmarkEnd w:id="31"/>
    </w:p>
    <w:p w14:paraId="369F1CA4" w14:textId="77777777" w:rsidR="00C23372" w:rsidRPr="00812927" w:rsidRDefault="00C23372" w:rsidP="00354C07">
      <w:pPr>
        <w:spacing w:line="360" w:lineRule="auto"/>
      </w:pPr>
      <w:r w:rsidRPr="00812927">
        <w:t>Требования к безопасности не предъявляются.</w:t>
      </w:r>
    </w:p>
    <w:p w14:paraId="111A7D8C" w14:textId="77777777" w:rsidR="00C23372" w:rsidRPr="00812927" w:rsidRDefault="00C23372" w:rsidP="00354C07">
      <w:pPr>
        <w:pStyle w:val="2"/>
        <w:spacing w:line="360" w:lineRule="auto"/>
        <w:rPr>
          <w:szCs w:val="24"/>
        </w:rPr>
      </w:pPr>
      <w:bookmarkStart w:id="32" w:name="_Toc137998964"/>
      <w:bookmarkStart w:id="33" w:name="_Toc151547352"/>
      <w:r w:rsidRPr="00812927">
        <w:rPr>
          <w:szCs w:val="24"/>
        </w:rPr>
        <w:t>Требования к патентной чистоте</w:t>
      </w:r>
      <w:bookmarkEnd w:id="32"/>
      <w:bookmarkEnd w:id="33"/>
    </w:p>
    <w:p w14:paraId="404F1FA7" w14:textId="77777777" w:rsidR="00C23372" w:rsidRPr="00812927" w:rsidRDefault="00C23372" w:rsidP="00354C07">
      <w:pPr>
        <w:spacing w:line="360" w:lineRule="auto"/>
      </w:pPr>
      <w:r w:rsidRPr="00812927">
        <w:t>Система должна отвечать требованиям к патентной чистоте согласно действующему законодательству Российской Федерации.</w:t>
      </w:r>
    </w:p>
    <w:p w14:paraId="367E218F" w14:textId="77777777" w:rsidR="00C23372" w:rsidRPr="00812927" w:rsidRDefault="00C23372" w:rsidP="00354C07">
      <w:pPr>
        <w:pStyle w:val="2"/>
        <w:spacing w:line="360" w:lineRule="auto"/>
        <w:rPr>
          <w:szCs w:val="24"/>
        </w:rPr>
      </w:pPr>
      <w:bookmarkStart w:id="34" w:name="_Toc137998965"/>
      <w:bookmarkStart w:id="35" w:name="_Toc151547353"/>
      <w:r w:rsidRPr="00812927">
        <w:rPr>
          <w:szCs w:val="24"/>
        </w:rPr>
        <w:lastRenderedPageBreak/>
        <w:t>Требования к перспективам развития</w:t>
      </w:r>
      <w:bookmarkEnd w:id="34"/>
      <w:bookmarkEnd w:id="35"/>
    </w:p>
    <w:p w14:paraId="1FDA4743" w14:textId="77777777" w:rsidR="00C23372" w:rsidRPr="00812927" w:rsidRDefault="00C23372" w:rsidP="00354C07">
      <w:pPr>
        <w:spacing w:line="360" w:lineRule="auto"/>
      </w:pPr>
      <w:r>
        <w:t>Дальнейшее развитие приложения</w:t>
      </w:r>
      <w:r w:rsidRPr="00812927">
        <w:t xml:space="preserve"> должно проводиться на языке программирования, с помощью которого была разработана предыдущая версия – P</w:t>
      </w:r>
      <w:proofErr w:type="spellStart"/>
      <w:r w:rsidRPr="00812927">
        <w:rPr>
          <w:lang w:val="en-US"/>
        </w:rPr>
        <w:t>ython</w:t>
      </w:r>
      <w:proofErr w:type="spellEnd"/>
      <w:r w:rsidRPr="00812927">
        <w:t xml:space="preserve"> с помощью IDЕ </w:t>
      </w:r>
      <w:r w:rsidRPr="00812927">
        <w:rPr>
          <w:lang w:val="en-US"/>
        </w:rPr>
        <w:t>PyCharm</w:t>
      </w:r>
      <w:r w:rsidRPr="00812927">
        <w:t xml:space="preserve">. </w:t>
      </w:r>
      <w:r w:rsidRPr="00812927">
        <w:br w:type="page"/>
      </w:r>
    </w:p>
    <w:p w14:paraId="13ECA6CA" w14:textId="77777777" w:rsidR="00C23372" w:rsidRPr="00812927" w:rsidRDefault="00C23372" w:rsidP="00354C07">
      <w:pPr>
        <w:pStyle w:val="1"/>
        <w:spacing w:line="360" w:lineRule="auto"/>
        <w:rPr>
          <w:szCs w:val="24"/>
        </w:rPr>
      </w:pPr>
      <w:bookmarkStart w:id="36" w:name="_Toc137998966"/>
      <w:bookmarkStart w:id="37" w:name="_Toc151547354"/>
      <w:r w:rsidRPr="00812927">
        <w:rPr>
          <w:szCs w:val="24"/>
        </w:rPr>
        <w:lastRenderedPageBreak/>
        <w:t>Состав и содержание работ</w:t>
      </w:r>
      <w:bookmarkEnd w:id="36"/>
      <w:bookmarkEnd w:id="37"/>
    </w:p>
    <w:p w14:paraId="78C757DD" w14:textId="77777777" w:rsidR="00C23372" w:rsidRPr="00812927" w:rsidRDefault="00C23372" w:rsidP="00354C07">
      <w:pPr>
        <w:pStyle w:val="a0"/>
        <w:numPr>
          <w:ilvl w:val="0"/>
          <w:numId w:val="0"/>
        </w:numPr>
        <w:spacing w:line="360" w:lineRule="auto"/>
        <w:ind w:left="851"/>
      </w:pPr>
      <w:r w:rsidRPr="00812927">
        <w:t>Разработка должна проходить следующие этапы работы:</w:t>
      </w:r>
    </w:p>
    <w:p w14:paraId="1282BA3D" w14:textId="77777777" w:rsidR="00C23372" w:rsidRPr="00812927" w:rsidRDefault="00C23372" w:rsidP="00354C07">
      <w:pPr>
        <w:pStyle w:val="a0"/>
        <w:spacing w:line="360" w:lineRule="auto"/>
        <w:ind w:left="0" w:firstLine="851"/>
        <w:contextualSpacing/>
        <w:jc w:val="both"/>
      </w:pPr>
      <w:r w:rsidRPr="00812927">
        <w:t>анализ предметной области;</w:t>
      </w:r>
    </w:p>
    <w:p w14:paraId="3C2F80DD" w14:textId="77777777" w:rsidR="00C23372" w:rsidRPr="00812927" w:rsidRDefault="00C23372" w:rsidP="00354C07">
      <w:pPr>
        <w:pStyle w:val="a0"/>
        <w:spacing w:line="360" w:lineRule="auto"/>
        <w:ind w:left="0" w:firstLine="851"/>
        <w:contextualSpacing/>
        <w:jc w:val="both"/>
      </w:pPr>
      <w:r w:rsidRPr="00812927">
        <w:t>настройка рабочего окружения;</w:t>
      </w:r>
    </w:p>
    <w:p w14:paraId="056F7BCD" w14:textId="77777777" w:rsidR="00C23372" w:rsidRPr="00812927" w:rsidRDefault="00C23372" w:rsidP="00354C07">
      <w:pPr>
        <w:pStyle w:val="a0"/>
        <w:spacing w:line="360" w:lineRule="auto"/>
        <w:ind w:left="0" w:firstLine="851"/>
        <w:contextualSpacing/>
        <w:jc w:val="both"/>
      </w:pPr>
      <w:r w:rsidRPr="00812927">
        <w:t>создание и утверждение документа технического задания;</w:t>
      </w:r>
    </w:p>
    <w:p w14:paraId="20ED0EF6" w14:textId="77777777" w:rsidR="00C23372" w:rsidRPr="00812927" w:rsidRDefault="00C23372" w:rsidP="00354C07">
      <w:pPr>
        <w:pStyle w:val="a0"/>
        <w:spacing w:line="360" w:lineRule="auto"/>
        <w:ind w:left="0" w:firstLine="851"/>
        <w:contextualSpacing/>
        <w:jc w:val="both"/>
      </w:pPr>
      <w:r w:rsidRPr="00812927">
        <w:t>разработка структуры приложения;</w:t>
      </w:r>
    </w:p>
    <w:p w14:paraId="4163C2A4" w14:textId="77777777" w:rsidR="00C23372" w:rsidRPr="00812927" w:rsidRDefault="00C23372" w:rsidP="00354C07">
      <w:pPr>
        <w:pStyle w:val="a0"/>
        <w:spacing w:line="360" w:lineRule="auto"/>
        <w:ind w:left="0" w:firstLine="851"/>
        <w:contextualSpacing/>
        <w:jc w:val="both"/>
      </w:pPr>
      <w:r w:rsidRPr="00812927">
        <w:t>написание кода программы;</w:t>
      </w:r>
    </w:p>
    <w:p w14:paraId="2B2EEE2A" w14:textId="77777777" w:rsidR="00C23372" w:rsidRPr="00812927" w:rsidRDefault="00C23372" w:rsidP="00354C07">
      <w:pPr>
        <w:pStyle w:val="a0"/>
        <w:spacing w:line="360" w:lineRule="auto"/>
        <w:ind w:left="0" w:firstLine="851"/>
        <w:contextualSpacing/>
        <w:jc w:val="both"/>
      </w:pPr>
      <w:r w:rsidRPr="00812927">
        <w:t>тестирование программы.</w:t>
      </w:r>
    </w:p>
    <w:p w14:paraId="427379E7" w14:textId="77777777" w:rsidR="00C23372" w:rsidRPr="00812927" w:rsidRDefault="00C23372" w:rsidP="00354C07">
      <w:pPr>
        <w:pStyle w:val="1"/>
        <w:spacing w:line="360" w:lineRule="auto"/>
        <w:rPr>
          <w:szCs w:val="24"/>
        </w:rPr>
      </w:pPr>
      <w:bookmarkStart w:id="38" w:name="_Toc137998967"/>
      <w:bookmarkStart w:id="39" w:name="_Toc151547355"/>
      <w:r w:rsidRPr="00812927">
        <w:rPr>
          <w:szCs w:val="24"/>
        </w:rPr>
        <w:lastRenderedPageBreak/>
        <w:t>Порядок разработки</w:t>
      </w:r>
      <w:bookmarkEnd w:id="38"/>
      <w:bookmarkEnd w:id="39"/>
    </w:p>
    <w:p w14:paraId="6318790B" w14:textId="77777777" w:rsidR="00C23372" w:rsidRPr="00812927" w:rsidRDefault="00C23372" w:rsidP="00354C07">
      <w:pPr>
        <w:spacing w:line="360" w:lineRule="auto"/>
      </w:pPr>
      <w:r w:rsidRPr="00812927">
        <w:t>Подробное раскрытие порядка разработки приложения представлено в таблице 2</w:t>
      </w:r>
    </w:p>
    <w:p w14:paraId="3CE88AF1" w14:textId="77777777" w:rsidR="00C23372" w:rsidRPr="00812927" w:rsidRDefault="00C23372" w:rsidP="00354C07">
      <w:pPr>
        <w:pStyle w:val="vgutTableName"/>
        <w:spacing w:line="360" w:lineRule="auto"/>
      </w:pPr>
      <w:r w:rsidRPr="00812927">
        <w:t>Таблица 2 – содержание работ по этапам разработки приложения</w:t>
      </w:r>
    </w:p>
    <w:tbl>
      <w:tblPr>
        <w:tblW w:w="101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1"/>
        <w:gridCol w:w="2505"/>
        <w:gridCol w:w="1606"/>
        <w:gridCol w:w="3118"/>
        <w:gridCol w:w="2240"/>
      </w:tblGrid>
      <w:tr w:rsidR="00C23372" w:rsidRPr="00812927" w14:paraId="0D8BBEB6" w14:textId="77777777" w:rsidTr="00E83B89">
        <w:trPr>
          <w:trHeight w:val="195"/>
        </w:trPr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270143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№ этапа </w:t>
            </w:r>
            <w:r>
              <w:rPr>
                <w:rStyle w:val="eop"/>
              </w:rPr>
              <w:t> 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684CA5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Наименование этапа </w:t>
            </w:r>
            <w:r>
              <w:rPr>
                <w:rStyle w:val="eop"/>
              </w:rPr>
              <w:t> </w:t>
            </w:r>
          </w:p>
        </w:tc>
        <w:tc>
          <w:tcPr>
            <w:tcW w:w="16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511F99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Длительность </w:t>
            </w:r>
            <w:r>
              <w:rPr>
                <w:rStyle w:val="eop"/>
              </w:rPr>
              <w:t>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35F944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Состав работ </w:t>
            </w:r>
            <w:r>
              <w:rPr>
                <w:rStyle w:val="eop"/>
              </w:rPr>
              <w:t> 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86086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Результат </w:t>
            </w:r>
            <w:r>
              <w:rPr>
                <w:rStyle w:val="eop"/>
              </w:rPr>
              <w:t> </w:t>
            </w:r>
          </w:p>
        </w:tc>
      </w:tr>
      <w:tr w:rsidR="00C23372" w:rsidRPr="00812927" w14:paraId="598B4C88" w14:textId="77777777" w:rsidTr="00E83B89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201147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1 </w:t>
            </w:r>
            <w:r>
              <w:rPr>
                <w:rStyle w:val="eop"/>
              </w:rPr>
              <w:t> 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439D5E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Настройка рабочего окружения </w:t>
            </w:r>
            <w:r>
              <w:rPr>
                <w:rStyle w:val="eop"/>
              </w:rPr>
              <w:t> </w:t>
            </w:r>
          </w:p>
        </w:tc>
        <w:tc>
          <w:tcPr>
            <w:tcW w:w="16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F9116B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 1 неделя</w:t>
            </w:r>
            <w:r>
              <w:rPr>
                <w:rStyle w:val="eop"/>
              </w:rPr>
              <w:t>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1DE980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 В ходе работ оборудование должно быть подготовлено к написанию информационной системы </w:t>
            </w:r>
            <w:r>
              <w:rPr>
                <w:rStyle w:val="eop"/>
              </w:rPr>
              <w:t> 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938CC0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Рабочее место готово к написанию информационной системы. </w:t>
            </w:r>
            <w:r>
              <w:rPr>
                <w:rStyle w:val="eop"/>
              </w:rPr>
              <w:t> </w:t>
            </w:r>
          </w:p>
        </w:tc>
      </w:tr>
      <w:tr w:rsidR="00C23372" w:rsidRPr="00812927" w14:paraId="59686924" w14:textId="77777777" w:rsidTr="00E83B89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03F2BE" w14:textId="77777777" w:rsidR="00C23372" w:rsidRPr="00812927" w:rsidRDefault="00C23372" w:rsidP="00354C07">
            <w:pPr>
              <w:spacing w:line="360" w:lineRule="auto"/>
              <w:textAlignment w:val="baseline"/>
              <w:rPr>
                <w:lang w:val="en-US"/>
              </w:rPr>
            </w:pPr>
            <w:r>
              <w:rPr>
                <w:rStyle w:val="normaltextrun"/>
                <w:lang w:val="en-US"/>
              </w:rPr>
              <w:t>2</w:t>
            </w:r>
            <w:r>
              <w:rPr>
                <w:rStyle w:val="eop"/>
              </w:rPr>
              <w:t> 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844E19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Анализ требований </w:t>
            </w:r>
            <w:r>
              <w:rPr>
                <w:rStyle w:val="eop"/>
              </w:rPr>
              <w:t> </w:t>
            </w:r>
          </w:p>
        </w:tc>
        <w:tc>
          <w:tcPr>
            <w:tcW w:w="16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B4DE36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 3 недели </w:t>
            </w:r>
            <w:r>
              <w:rPr>
                <w:rStyle w:val="eop"/>
              </w:rPr>
              <w:t>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BDA23E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 Составление предметной области, обзор аналогов</w:t>
            </w:r>
            <w:r>
              <w:rPr>
                <w:rStyle w:val="eop"/>
              </w:rPr>
              <w:t> 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6228D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Выявлена предметная область, также был проведен обзор аналогов</w:t>
            </w:r>
            <w:r>
              <w:rPr>
                <w:rStyle w:val="eop"/>
              </w:rPr>
              <w:t> </w:t>
            </w:r>
          </w:p>
        </w:tc>
      </w:tr>
      <w:tr w:rsidR="00C23372" w:rsidRPr="00812927" w14:paraId="3F8FC31C" w14:textId="77777777" w:rsidTr="00E83B89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9675E7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  <w:lang w:val="en-US"/>
              </w:rPr>
              <w:t>3</w:t>
            </w:r>
            <w:r>
              <w:rPr>
                <w:rStyle w:val="normaltextrun"/>
              </w:rPr>
              <w:t> </w:t>
            </w:r>
            <w:r>
              <w:rPr>
                <w:rStyle w:val="eop"/>
              </w:rPr>
              <w:t> 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35E101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Выбор СУБД</w:t>
            </w:r>
            <w:r>
              <w:rPr>
                <w:rStyle w:val="eop"/>
              </w:rPr>
              <w:t> </w:t>
            </w:r>
          </w:p>
        </w:tc>
        <w:tc>
          <w:tcPr>
            <w:tcW w:w="16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05C525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 1 неделя</w:t>
            </w:r>
            <w:r>
              <w:rPr>
                <w:rStyle w:val="eop"/>
              </w:rPr>
              <w:t>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68F7DB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 Выбор СУБД для реализации продукта </w:t>
            </w:r>
            <w:r>
              <w:rPr>
                <w:rStyle w:val="eop"/>
              </w:rPr>
              <w:t> 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F9571C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 Выбрана база данных для реализации информационной системы</w:t>
            </w:r>
            <w:r>
              <w:rPr>
                <w:rStyle w:val="eop"/>
              </w:rPr>
              <w:t> </w:t>
            </w:r>
          </w:p>
        </w:tc>
      </w:tr>
      <w:tr w:rsidR="00C23372" w:rsidRPr="00812927" w14:paraId="0B94312B" w14:textId="77777777" w:rsidTr="00E83B89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3CDF6B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  <w:lang w:val="en-US"/>
              </w:rPr>
              <w:t>4</w:t>
            </w:r>
            <w:r>
              <w:rPr>
                <w:rStyle w:val="eop"/>
              </w:rPr>
              <w:t> 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53C1F7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Написание кода программного обеспечения</w:t>
            </w:r>
            <w:r>
              <w:rPr>
                <w:rStyle w:val="eop"/>
              </w:rPr>
              <w:t> </w:t>
            </w:r>
          </w:p>
        </w:tc>
        <w:tc>
          <w:tcPr>
            <w:tcW w:w="16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45267A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 4 недели</w:t>
            </w:r>
            <w:r>
              <w:rPr>
                <w:rStyle w:val="eop"/>
              </w:rPr>
              <w:t>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E1F900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В ходе работы реализовать все функции программы </w:t>
            </w:r>
            <w:r>
              <w:rPr>
                <w:rStyle w:val="eop"/>
              </w:rPr>
              <w:t> 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1A574F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Реализован полный функционал программы</w:t>
            </w:r>
            <w:r>
              <w:rPr>
                <w:rStyle w:val="eop"/>
              </w:rPr>
              <w:t> </w:t>
            </w:r>
          </w:p>
        </w:tc>
      </w:tr>
      <w:tr w:rsidR="00C23372" w:rsidRPr="00812927" w14:paraId="39DC30CB" w14:textId="77777777" w:rsidTr="00E83B89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2EEC54" w14:textId="77777777" w:rsidR="00C23372" w:rsidRDefault="00C23372" w:rsidP="00354C07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5</w:t>
            </w:r>
            <w:r>
              <w:rPr>
                <w:rStyle w:val="eop"/>
                <w:rFonts w:eastAsiaTheme="majorEastAsia"/>
              </w:rPr>
              <w:t> </w:t>
            </w:r>
          </w:p>
          <w:p w14:paraId="562D24B6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eop"/>
              </w:rPr>
              <w:t> 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E63DED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Тестирование программы</w:t>
            </w:r>
            <w:r>
              <w:rPr>
                <w:rStyle w:val="eop"/>
              </w:rPr>
              <w:t> </w:t>
            </w:r>
          </w:p>
        </w:tc>
        <w:tc>
          <w:tcPr>
            <w:tcW w:w="16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E25E7A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 1 неделя</w:t>
            </w:r>
            <w:r>
              <w:rPr>
                <w:rStyle w:val="eop"/>
              </w:rPr>
              <w:t>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4F3CB2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 Тестирование программы, выявление ошибок. </w:t>
            </w:r>
            <w:r>
              <w:rPr>
                <w:rStyle w:val="eop"/>
              </w:rPr>
              <w:t> 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D8525A" w14:textId="77777777" w:rsidR="00C23372" w:rsidRPr="00812927" w:rsidRDefault="00C23372" w:rsidP="00354C07">
            <w:pPr>
              <w:spacing w:line="360" w:lineRule="auto"/>
              <w:textAlignment w:val="baseline"/>
            </w:pPr>
            <w:r>
              <w:rPr>
                <w:rStyle w:val="normaltextrun"/>
              </w:rPr>
              <w:t>В результате тестирования, выявлены ошибки</w:t>
            </w:r>
            <w:r>
              <w:rPr>
                <w:rStyle w:val="eop"/>
              </w:rPr>
              <w:t> </w:t>
            </w:r>
          </w:p>
        </w:tc>
      </w:tr>
      <w:tr w:rsidR="00C23372" w:rsidRPr="00812927" w14:paraId="14856725" w14:textId="77777777" w:rsidTr="00E83B89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F48BD61" w14:textId="77777777" w:rsidR="00C23372" w:rsidRDefault="00C23372" w:rsidP="00354C07">
            <w:pPr>
              <w:pStyle w:val="paragraph"/>
              <w:spacing w:before="0" w:beforeAutospacing="0" w:after="0" w:afterAutospacing="0" w:line="360" w:lineRule="auto"/>
              <w:textAlignment w:val="baseline"/>
              <w:rPr>
                <w:rStyle w:val="normaltextrun"/>
                <w:rFonts w:eastAsiaTheme="majorEastAsia"/>
              </w:rPr>
            </w:pPr>
            <w:r>
              <w:rPr>
                <w:rStyle w:val="normaltextrun"/>
                <w:rFonts w:eastAsiaTheme="majorEastAsia"/>
              </w:rPr>
              <w:t>6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95FFB7" w14:textId="77777777" w:rsidR="00C23372" w:rsidRDefault="00C23372" w:rsidP="00354C07">
            <w:pPr>
              <w:spacing w:line="360" w:lineRule="auto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Доработка программы</w:t>
            </w:r>
          </w:p>
        </w:tc>
        <w:tc>
          <w:tcPr>
            <w:tcW w:w="16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7FE246" w14:textId="77777777" w:rsidR="00C23372" w:rsidRDefault="00C23372" w:rsidP="00354C07">
            <w:pPr>
              <w:spacing w:line="360" w:lineRule="auto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 2 недели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A188C9E" w14:textId="77777777" w:rsidR="00C23372" w:rsidRDefault="00C23372" w:rsidP="00354C07">
            <w:pPr>
              <w:spacing w:line="360" w:lineRule="auto"/>
              <w:textAlignment w:val="baseline"/>
              <w:rPr>
                <w:rStyle w:val="normaltextrun"/>
              </w:rPr>
            </w:pPr>
            <w:r>
              <w:rPr>
                <w:rStyle w:val="normaltextrun"/>
                <w:color w:val="000000"/>
                <w:bdr w:val="none" w:sz="0" w:space="0" w:color="auto" w:frame="1"/>
              </w:rPr>
              <w:t>Исправление ошибок, конечный результат.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D76688" w14:textId="77777777" w:rsidR="00C23372" w:rsidRDefault="00C23372" w:rsidP="00354C07">
            <w:pPr>
              <w:spacing w:line="360" w:lineRule="auto"/>
              <w:textAlignment w:val="baseline"/>
              <w:rPr>
                <w:rStyle w:val="normaltextrun"/>
              </w:rPr>
            </w:pPr>
            <w:r>
              <w:rPr>
                <w:rStyle w:val="normaltextrun"/>
                <w:color w:val="000000"/>
                <w:shd w:val="clear" w:color="auto" w:fill="FFFFFF"/>
              </w:rPr>
              <w:t>Исправление ошибок, доведение до конечного результата</w:t>
            </w:r>
            <w:r>
              <w:rPr>
                <w:rStyle w:val="eop"/>
                <w:color w:val="000000"/>
                <w:shd w:val="clear" w:color="auto" w:fill="FFFFFF"/>
              </w:rPr>
              <w:t> </w:t>
            </w:r>
          </w:p>
        </w:tc>
      </w:tr>
    </w:tbl>
    <w:p w14:paraId="5CD2B3F5" w14:textId="77777777" w:rsidR="00C23372" w:rsidRPr="00812927" w:rsidRDefault="00C23372" w:rsidP="00354C07">
      <w:pPr>
        <w:spacing w:after="200" w:line="360" w:lineRule="auto"/>
      </w:pPr>
      <w:r w:rsidRPr="00812927">
        <w:br w:type="page"/>
      </w:r>
    </w:p>
    <w:p w14:paraId="1A4E9CB7" w14:textId="77777777" w:rsidR="00C23372" w:rsidRPr="00812927" w:rsidRDefault="00C23372" w:rsidP="00354C07">
      <w:pPr>
        <w:pStyle w:val="1"/>
        <w:spacing w:line="360" w:lineRule="auto"/>
        <w:rPr>
          <w:szCs w:val="24"/>
        </w:rPr>
      </w:pPr>
      <w:bookmarkStart w:id="40" w:name="_Toc137998968"/>
      <w:bookmarkStart w:id="41" w:name="_Toc151547356"/>
      <w:r w:rsidRPr="00812927">
        <w:rPr>
          <w:szCs w:val="24"/>
        </w:rPr>
        <w:lastRenderedPageBreak/>
        <w:t>Требования к документации</w:t>
      </w:r>
      <w:bookmarkEnd w:id="40"/>
      <w:bookmarkEnd w:id="41"/>
    </w:p>
    <w:p w14:paraId="54DEE2BC" w14:textId="77777777" w:rsidR="00C23372" w:rsidRPr="00812927" w:rsidRDefault="00C23372" w:rsidP="00354C07">
      <w:pPr>
        <w:spacing w:line="360" w:lineRule="auto"/>
      </w:pPr>
      <w:r w:rsidRPr="00812927">
        <w:t>Состав программной документации должен включать в себя:</w:t>
      </w:r>
    </w:p>
    <w:p w14:paraId="05AD205D" w14:textId="77777777" w:rsidR="00C23372" w:rsidRPr="00812927" w:rsidRDefault="00C23372" w:rsidP="00354C07">
      <w:pPr>
        <w:pStyle w:val="a0"/>
        <w:spacing w:line="360" w:lineRule="auto"/>
        <w:ind w:left="1208" w:hanging="357"/>
        <w:contextualSpacing/>
        <w:jc w:val="both"/>
      </w:pPr>
      <w:r w:rsidRPr="00812927">
        <w:t>техническое задание;</w:t>
      </w:r>
    </w:p>
    <w:p w14:paraId="0F6CDD08" w14:textId="77777777" w:rsidR="00C23372" w:rsidRPr="00812927" w:rsidRDefault="00C23372" w:rsidP="00354C07">
      <w:pPr>
        <w:pStyle w:val="a0"/>
        <w:spacing w:line="360" w:lineRule="auto"/>
        <w:ind w:left="1208" w:hanging="357"/>
        <w:contextualSpacing/>
        <w:jc w:val="both"/>
      </w:pPr>
      <w:r w:rsidRPr="00812927">
        <w:t>исходный код</w:t>
      </w:r>
      <w:r w:rsidRPr="00812927">
        <w:rPr>
          <w:lang w:val="en-US"/>
        </w:rPr>
        <w:t>;</w:t>
      </w:r>
    </w:p>
    <w:p w14:paraId="5E6824E4" w14:textId="250B0469" w:rsidR="00C23372" w:rsidRPr="00812927" w:rsidRDefault="00354C07" w:rsidP="00354C07">
      <w:pPr>
        <w:pStyle w:val="a0"/>
        <w:spacing w:line="360" w:lineRule="auto"/>
        <w:ind w:left="1208" w:hanging="357"/>
        <w:contextualSpacing/>
        <w:jc w:val="both"/>
      </w:pPr>
      <w:r>
        <w:t>курсовой проект</w:t>
      </w:r>
      <w:r>
        <w:rPr>
          <w:lang w:val="en-US"/>
        </w:rPr>
        <w:t>.</w:t>
      </w:r>
    </w:p>
    <w:p w14:paraId="56393220" w14:textId="77777777" w:rsidR="00C23372" w:rsidRPr="00812927" w:rsidRDefault="00C23372" w:rsidP="00354C07">
      <w:pPr>
        <w:spacing w:after="200" w:line="360" w:lineRule="auto"/>
      </w:pPr>
    </w:p>
    <w:p w14:paraId="6B44DC20" w14:textId="77777777" w:rsidR="00C23372" w:rsidRDefault="00C23372" w:rsidP="00354C07">
      <w:pPr>
        <w:pStyle w:val="vguList2"/>
        <w:numPr>
          <w:ilvl w:val="0"/>
          <w:numId w:val="0"/>
        </w:numPr>
        <w:spacing w:line="360" w:lineRule="auto"/>
        <w:ind w:left="1701"/>
        <w:rPr>
          <w:rStyle w:val="afc"/>
        </w:rPr>
      </w:pPr>
    </w:p>
    <w:p w14:paraId="4BBDA40C" w14:textId="77777777" w:rsidR="00C23372" w:rsidRDefault="00C23372" w:rsidP="00354C07">
      <w:pPr>
        <w:pStyle w:val="vguList2"/>
        <w:numPr>
          <w:ilvl w:val="0"/>
          <w:numId w:val="0"/>
        </w:numPr>
        <w:spacing w:line="360" w:lineRule="auto"/>
        <w:ind w:left="1701"/>
        <w:rPr>
          <w:rStyle w:val="afc"/>
        </w:rPr>
      </w:pPr>
    </w:p>
    <w:p w14:paraId="454B33E8" w14:textId="77777777" w:rsidR="00C23372" w:rsidRDefault="00C23372" w:rsidP="00354C07">
      <w:pPr>
        <w:pStyle w:val="vguList2"/>
        <w:numPr>
          <w:ilvl w:val="0"/>
          <w:numId w:val="0"/>
        </w:numPr>
        <w:spacing w:line="360" w:lineRule="auto"/>
        <w:ind w:left="1701"/>
        <w:rPr>
          <w:rStyle w:val="afc"/>
        </w:rPr>
      </w:pPr>
    </w:p>
    <w:p w14:paraId="7113130F" w14:textId="77777777" w:rsidR="00C23372" w:rsidRDefault="00C23372" w:rsidP="00354C07">
      <w:pPr>
        <w:pStyle w:val="vguList2"/>
        <w:numPr>
          <w:ilvl w:val="0"/>
          <w:numId w:val="0"/>
        </w:numPr>
        <w:spacing w:line="360" w:lineRule="auto"/>
        <w:ind w:left="1701"/>
        <w:rPr>
          <w:rStyle w:val="afc"/>
        </w:rPr>
      </w:pPr>
    </w:p>
    <w:p w14:paraId="03CF271B" w14:textId="77777777" w:rsidR="00C23372" w:rsidRDefault="00C23372" w:rsidP="00354C07">
      <w:pPr>
        <w:pStyle w:val="vguList2"/>
        <w:numPr>
          <w:ilvl w:val="0"/>
          <w:numId w:val="0"/>
        </w:numPr>
        <w:spacing w:line="360" w:lineRule="auto"/>
        <w:ind w:left="1701"/>
        <w:rPr>
          <w:rStyle w:val="afc"/>
        </w:rPr>
      </w:pPr>
    </w:p>
    <w:p w14:paraId="3D1BE5A4" w14:textId="77777777" w:rsidR="00C23372" w:rsidRDefault="00C23372" w:rsidP="00354C07">
      <w:pPr>
        <w:pStyle w:val="vguList2"/>
        <w:numPr>
          <w:ilvl w:val="0"/>
          <w:numId w:val="0"/>
        </w:numPr>
        <w:spacing w:line="360" w:lineRule="auto"/>
        <w:ind w:left="1701"/>
        <w:rPr>
          <w:rStyle w:val="afc"/>
        </w:rPr>
      </w:pPr>
    </w:p>
    <w:p w14:paraId="72458C35" w14:textId="77777777" w:rsidR="00C23372" w:rsidRDefault="00C23372" w:rsidP="00354C07">
      <w:pPr>
        <w:pStyle w:val="vguList2"/>
        <w:numPr>
          <w:ilvl w:val="0"/>
          <w:numId w:val="0"/>
        </w:numPr>
        <w:spacing w:line="360" w:lineRule="auto"/>
        <w:ind w:left="1701"/>
        <w:rPr>
          <w:rStyle w:val="afc"/>
        </w:rPr>
      </w:pPr>
    </w:p>
    <w:p w14:paraId="7120BFF7" w14:textId="77777777" w:rsidR="00C23372" w:rsidRDefault="00C23372" w:rsidP="00354C07">
      <w:pPr>
        <w:pStyle w:val="vguList2"/>
        <w:numPr>
          <w:ilvl w:val="0"/>
          <w:numId w:val="0"/>
        </w:numPr>
        <w:spacing w:line="360" w:lineRule="auto"/>
        <w:ind w:left="1701"/>
        <w:rPr>
          <w:rStyle w:val="afc"/>
        </w:rPr>
      </w:pPr>
    </w:p>
    <w:p w14:paraId="10716A88" w14:textId="77777777" w:rsidR="00C23372" w:rsidRDefault="00C23372" w:rsidP="00354C07">
      <w:pPr>
        <w:pStyle w:val="vguList2"/>
        <w:numPr>
          <w:ilvl w:val="0"/>
          <w:numId w:val="0"/>
        </w:numPr>
        <w:spacing w:line="360" w:lineRule="auto"/>
        <w:ind w:left="1701"/>
        <w:rPr>
          <w:rStyle w:val="afc"/>
        </w:rPr>
      </w:pPr>
    </w:p>
    <w:p w14:paraId="6A10AA5C" w14:textId="77777777" w:rsidR="00C23372" w:rsidRDefault="00C23372" w:rsidP="00354C07">
      <w:pPr>
        <w:pStyle w:val="vguList2"/>
        <w:numPr>
          <w:ilvl w:val="0"/>
          <w:numId w:val="0"/>
        </w:numPr>
        <w:spacing w:line="360" w:lineRule="auto"/>
        <w:ind w:left="1701"/>
        <w:rPr>
          <w:rStyle w:val="afc"/>
        </w:rPr>
      </w:pPr>
    </w:p>
    <w:p w14:paraId="1C648C27" w14:textId="77777777" w:rsidR="00C23372" w:rsidRDefault="00C23372" w:rsidP="00354C07">
      <w:pPr>
        <w:pStyle w:val="vguList2"/>
        <w:numPr>
          <w:ilvl w:val="0"/>
          <w:numId w:val="0"/>
        </w:numPr>
        <w:spacing w:line="360" w:lineRule="auto"/>
        <w:ind w:left="1701"/>
        <w:rPr>
          <w:rStyle w:val="afc"/>
        </w:rPr>
      </w:pPr>
    </w:p>
    <w:p w14:paraId="586169E4" w14:textId="77777777" w:rsidR="00C23372" w:rsidRDefault="00C23372" w:rsidP="00354C07">
      <w:pPr>
        <w:pStyle w:val="vguList2"/>
        <w:numPr>
          <w:ilvl w:val="0"/>
          <w:numId w:val="0"/>
        </w:numPr>
        <w:spacing w:line="360" w:lineRule="auto"/>
        <w:ind w:left="1701"/>
        <w:rPr>
          <w:rStyle w:val="afc"/>
        </w:rPr>
      </w:pPr>
    </w:p>
    <w:p w14:paraId="2C2832BC" w14:textId="77777777" w:rsidR="00C23372" w:rsidRDefault="00C23372" w:rsidP="00354C07">
      <w:pPr>
        <w:pStyle w:val="vguList2"/>
        <w:numPr>
          <w:ilvl w:val="0"/>
          <w:numId w:val="0"/>
        </w:numPr>
        <w:spacing w:line="360" w:lineRule="auto"/>
        <w:ind w:left="1701"/>
        <w:rPr>
          <w:rStyle w:val="afc"/>
        </w:rPr>
      </w:pPr>
    </w:p>
    <w:p w14:paraId="1D2F2726" w14:textId="77777777" w:rsidR="00C23372" w:rsidRDefault="00C23372" w:rsidP="00354C07">
      <w:pPr>
        <w:pStyle w:val="vguList2"/>
        <w:numPr>
          <w:ilvl w:val="0"/>
          <w:numId w:val="0"/>
        </w:numPr>
        <w:spacing w:line="360" w:lineRule="auto"/>
        <w:ind w:left="1701"/>
        <w:rPr>
          <w:rStyle w:val="afc"/>
        </w:rPr>
      </w:pPr>
    </w:p>
    <w:p w14:paraId="34FD8FE8" w14:textId="77777777" w:rsidR="00C23372" w:rsidRDefault="00C23372" w:rsidP="00354C07">
      <w:pPr>
        <w:pStyle w:val="vguList2"/>
        <w:numPr>
          <w:ilvl w:val="0"/>
          <w:numId w:val="0"/>
        </w:numPr>
        <w:spacing w:line="360" w:lineRule="auto"/>
        <w:ind w:left="1701"/>
        <w:rPr>
          <w:rStyle w:val="afc"/>
        </w:rPr>
      </w:pPr>
    </w:p>
    <w:p w14:paraId="7E868C79" w14:textId="77777777" w:rsidR="00C23372" w:rsidRDefault="00C23372" w:rsidP="00354C07">
      <w:pPr>
        <w:pStyle w:val="vguList2"/>
        <w:numPr>
          <w:ilvl w:val="0"/>
          <w:numId w:val="0"/>
        </w:numPr>
        <w:spacing w:line="360" w:lineRule="auto"/>
        <w:ind w:left="1701"/>
        <w:rPr>
          <w:rStyle w:val="afc"/>
        </w:rPr>
      </w:pPr>
    </w:p>
    <w:p w14:paraId="0AC7EBF5" w14:textId="77777777" w:rsidR="00C23372" w:rsidRDefault="00C23372" w:rsidP="00354C07">
      <w:pPr>
        <w:pStyle w:val="vguList2"/>
        <w:numPr>
          <w:ilvl w:val="0"/>
          <w:numId w:val="0"/>
        </w:numPr>
        <w:spacing w:line="360" w:lineRule="auto"/>
        <w:ind w:left="1701"/>
        <w:rPr>
          <w:rStyle w:val="afc"/>
        </w:rPr>
      </w:pPr>
    </w:p>
    <w:p w14:paraId="32B3BBFE" w14:textId="77777777" w:rsidR="00C23372" w:rsidRPr="00C23372" w:rsidRDefault="00C23372" w:rsidP="00354C07">
      <w:pPr>
        <w:pStyle w:val="1"/>
        <w:spacing w:line="360" w:lineRule="auto"/>
        <w:rPr>
          <w:rStyle w:val="afc"/>
          <w:b/>
          <w:bCs/>
        </w:rPr>
      </w:pPr>
      <w:bookmarkStart w:id="42" w:name="_Toc136803008"/>
      <w:bookmarkStart w:id="43" w:name="_Toc137998969"/>
      <w:bookmarkStart w:id="44" w:name="_Toc151547357"/>
      <w:r w:rsidRPr="00C23372">
        <w:rPr>
          <w:rStyle w:val="afc"/>
          <w:b/>
          <w:bCs/>
        </w:rPr>
        <w:lastRenderedPageBreak/>
        <w:t>Требования к приемо-сдаточным процедурам</w:t>
      </w:r>
      <w:bookmarkEnd w:id="42"/>
      <w:bookmarkEnd w:id="43"/>
      <w:bookmarkEnd w:id="44"/>
    </w:p>
    <w:p w14:paraId="343FDCA3" w14:textId="77777777" w:rsidR="00C23372" w:rsidRPr="00C23372" w:rsidRDefault="00C23372" w:rsidP="00354C07">
      <w:pPr>
        <w:pStyle w:val="vguList2"/>
        <w:numPr>
          <w:ilvl w:val="0"/>
          <w:numId w:val="0"/>
        </w:numPr>
        <w:spacing w:line="360" w:lineRule="auto"/>
        <w:rPr>
          <w:rStyle w:val="afc"/>
          <w:b w:val="0"/>
          <w:bCs w:val="0"/>
        </w:rPr>
      </w:pPr>
      <w:r w:rsidRPr="00C23372">
        <w:rPr>
          <w:rStyle w:val="afc"/>
          <w:b w:val="0"/>
          <w:bCs w:val="0"/>
        </w:rPr>
        <w:tab/>
        <w:t xml:space="preserve">В соответствии с установленными процедурами, процесс приемки проекта предусматривает следующий формат. Разработчик, являющийся автором проекта, прибывает в специально отведенную аудиторию, где представляет свою работу комиссии. </w:t>
      </w:r>
    </w:p>
    <w:p w14:paraId="72AB28A2" w14:textId="66A1C131" w:rsidR="005A4E60" w:rsidRPr="00B55ACA" w:rsidRDefault="005A4E60" w:rsidP="00354C07">
      <w:pPr>
        <w:pStyle w:val="3"/>
        <w:numPr>
          <w:ilvl w:val="0"/>
          <w:numId w:val="0"/>
        </w:numPr>
        <w:spacing w:line="360" w:lineRule="auto"/>
        <w:ind w:left="851"/>
      </w:pPr>
    </w:p>
    <w:sectPr w:rsidR="005A4E60" w:rsidRPr="00B55ACA" w:rsidSect="00D2756B">
      <w:headerReference w:type="default" r:id="rId19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8AC54" w14:textId="77777777" w:rsidR="007254DE" w:rsidRDefault="007254DE">
      <w:r>
        <w:separator/>
      </w:r>
    </w:p>
  </w:endnote>
  <w:endnote w:type="continuationSeparator" w:id="0">
    <w:p w14:paraId="20630FB3" w14:textId="77777777" w:rsidR="007254DE" w:rsidRDefault="007254DE">
      <w:r>
        <w:continuationSeparator/>
      </w:r>
    </w:p>
  </w:endnote>
  <w:endnote w:type="continuationNotice" w:id="1">
    <w:p w14:paraId="1B166F0D" w14:textId="77777777" w:rsidR="007254DE" w:rsidRDefault="007254D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2252C" w14:textId="77777777" w:rsidR="007254DE" w:rsidRDefault="007254DE" w:rsidP="00990EAC">
      <w:r>
        <w:separator/>
      </w:r>
    </w:p>
  </w:footnote>
  <w:footnote w:type="continuationSeparator" w:id="0">
    <w:p w14:paraId="5177B8E1" w14:textId="77777777" w:rsidR="007254DE" w:rsidRDefault="007254DE" w:rsidP="00990EAC">
      <w:r>
        <w:continuationSeparator/>
      </w:r>
    </w:p>
  </w:footnote>
  <w:footnote w:type="continuationNotice" w:id="1">
    <w:p w14:paraId="0A36CFBB" w14:textId="77777777" w:rsidR="007254DE" w:rsidRDefault="007254D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6B065" w14:textId="6417762F" w:rsidR="00882BAF" w:rsidRPr="00C17A21" w:rsidRDefault="00882BAF" w:rsidP="00990EAC">
    <w:pPr>
      <w:pStyle w:val="ad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4A7725">
      <w:rPr>
        <w:rStyle w:val="af1"/>
        <w:noProof/>
      </w:rPr>
      <w:t>2</w:t>
    </w:r>
    <w:r w:rsidRPr="00C17A21">
      <w:rPr>
        <w:rStyle w:val="af1"/>
      </w:rPr>
      <w:fldChar w:fldCharType="end"/>
    </w:r>
  </w:p>
  <w:p w14:paraId="0AA9F560" w14:textId="77777777" w:rsidR="00882BAF" w:rsidRPr="008E27BF" w:rsidRDefault="00882BAF" w:rsidP="00990EAC">
    <w:pPr>
      <w:pStyle w:val="ad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6286341"/>
    <w:multiLevelType w:val="multilevel"/>
    <w:tmpl w:val="E0B04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D00E9"/>
    <w:multiLevelType w:val="hybridMultilevel"/>
    <w:tmpl w:val="7B225844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07B560A9"/>
    <w:multiLevelType w:val="hybridMultilevel"/>
    <w:tmpl w:val="BBE6ED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455BD8"/>
    <w:multiLevelType w:val="hybridMultilevel"/>
    <w:tmpl w:val="64AA61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F71774"/>
    <w:multiLevelType w:val="hybridMultilevel"/>
    <w:tmpl w:val="D0B0A4D6"/>
    <w:lvl w:ilvl="0" w:tplc="822C6ED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1C6170D"/>
    <w:multiLevelType w:val="hybridMultilevel"/>
    <w:tmpl w:val="EF6C94C2"/>
    <w:lvl w:ilvl="0" w:tplc="34A28558">
      <w:start w:val="1"/>
      <w:numFmt w:val="bullet"/>
      <w:lvlText w:val=""/>
      <w:lvlJc w:val="left"/>
      <w:pPr>
        <w:ind w:left="13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7" w15:restartNumberingAfterBreak="0">
    <w:nsid w:val="173572EE"/>
    <w:multiLevelType w:val="multilevel"/>
    <w:tmpl w:val="72CA178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1A266888"/>
    <w:multiLevelType w:val="multilevel"/>
    <w:tmpl w:val="DC183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1B426DEB"/>
    <w:multiLevelType w:val="hybridMultilevel"/>
    <w:tmpl w:val="64F468A0"/>
    <w:lvl w:ilvl="0" w:tplc="34A285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96297A"/>
    <w:multiLevelType w:val="multilevel"/>
    <w:tmpl w:val="AE347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737E8E"/>
    <w:multiLevelType w:val="hybridMultilevel"/>
    <w:tmpl w:val="B2980634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66101C5"/>
    <w:multiLevelType w:val="hybridMultilevel"/>
    <w:tmpl w:val="E33648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9A69F5"/>
    <w:multiLevelType w:val="hybridMultilevel"/>
    <w:tmpl w:val="4072BC78"/>
    <w:lvl w:ilvl="0" w:tplc="90C2CF4C">
      <w:numFmt w:val="bullet"/>
      <w:lvlText w:val="-"/>
      <w:lvlJc w:val="left"/>
      <w:pPr>
        <w:ind w:left="1211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2AE07DDF"/>
    <w:multiLevelType w:val="hybridMultilevel"/>
    <w:tmpl w:val="6472D19C"/>
    <w:lvl w:ilvl="0" w:tplc="9B3CE014">
      <w:start w:val="1"/>
      <w:numFmt w:val="bullet"/>
      <w:pStyle w:val="a0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8" w15:restartNumberingAfterBreak="0">
    <w:nsid w:val="2FF1655A"/>
    <w:multiLevelType w:val="hybridMultilevel"/>
    <w:tmpl w:val="64F0C826"/>
    <w:lvl w:ilvl="0" w:tplc="34A28558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305B618D"/>
    <w:multiLevelType w:val="hybridMultilevel"/>
    <w:tmpl w:val="0C0EBE96"/>
    <w:lvl w:ilvl="0" w:tplc="34A28558">
      <w:start w:val="1"/>
      <w:numFmt w:val="bullet"/>
      <w:lvlText w:val=""/>
      <w:lvlJc w:val="left"/>
      <w:pPr>
        <w:ind w:left="77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0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21" w15:restartNumberingAfterBreak="0">
    <w:nsid w:val="321624AC"/>
    <w:multiLevelType w:val="hybridMultilevel"/>
    <w:tmpl w:val="76262F6E"/>
    <w:lvl w:ilvl="0" w:tplc="90C2CF4C">
      <w:numFmt w:val="bullet"/>
      <w:lvlText w:val="-"/>
      <w:lvlJc w:val="left"/>
      <w:pPr>
        <w:ind w:left="1211" w:hanging="360"/>
      </w:pPr>
      <w:rPr>
        <w:rFonts w:ascii="Times New Roman" w:eastAsiaTheme="minorEastAsia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2" w15:restartNumberingAfterBreak="0">
    <w:nsid w:val="33021423"/>
    <w:multiLevelType w:val="hybridMultilevel"/>
    <w:tmpl w:val="42B69462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"/>
      <w:lvlJc w:val="left"/>
      <w:pPr>
        <w:ind w:left="1942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3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5A66600"/>
    <w:multiLevelType w:val="hybridMultilevel"/>
    <w:tmpl w:val="A8AC60F8"/>
    <w:lvl w:ilvl="0" w:tplc="34A28558">
      <w:start w:val="1"/>
      <w:numFmt w:val="bullet"/>
      <w:lvlText w:val=""/>
      <w:lvlJc w:val="left"/>
      <w:pPr>
        <w:ind w:left="13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25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15B0123"/>
    <w:multiLevelType w:val="hybridMultilevel"/>
    <w:tmpl w:val="7996112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4CA63FD1"/>
    <w:multiLevelType w:val="hybridMultilevel"/>
    <w:tmpl w:val="FEE06CD4"/>
    <w:lvl w:ilvl="0" w:tplc="34A28558">
      <w:start w:val="1"/>
      <w:numFmt w:val="bullet"/>
      <w:lvlText w:val=""/>
      <w:lvlJc w:val="left"/>
      <w:pPr>
        <w:ind w:left="149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0B0BD3"/>
    <w:multiLevelType w:val="multilevel"/>
    <w:tmpl w:val="99EA5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570E6A88"/>
    <w:multiLevelType w:val="multilevel"/>
    <w:tmpl w:val="785CF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67A85484"/>
    <w:multiLevelType w:val="hybridMultilevel"/>
    <w:tmpl w:val="4ABEB7FC"/>
    <w:lvl w:ilvl="0" w:tplc="184A565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42389B"/>
    <w:multiLevelType w:val="multilevel"/>
    <w:tmpl w:val="9AA8C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B93580"/>
    <w:multiLevelType w:val="hybridMultilevel"/>
    <w:tmpl w:val="75C8D8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8DA0CED"/>
    <w:multiLevelType w:val="hybridMultilevel"/>
    <w:tmpl w:val="07BCF34A"/>
    <w:lvl w:ilvl="0" w:tplc="C96252D8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41" w15:restartNumberingAfterBreak="0">
    <w:nsid w:val="7DA44B98"/>
    <w:multiLevelType w:val="hybridMultilevel"/>
    <w:tmpl w:val="8ED2AC6C"/>
    <w:lvl w:ilvl="0" w:tplc="34A285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5364952">
    <w:abstractNumId w:val="17"/>
  </w:num>
  <w:num w:numId="2" w16cid:durableId="1786000530">
    <w:abstractNumId w:val="0"/>
  </w:num>
  <w:num w:numId="3" w16cid:durableId="750278496">
    <w:abstractNumId w:val="20"/>
  </w:num>
  <w:num w:numId="4" w16cid:durableId="2119399336">
    <w:abstractNumId w:val="8"/>
  </w:num>
  <w:num w:numId="5" w16cid:durableId="489097797">
    <w:abstractNumId w:val="10"/>
  </w:num>
  <w:num w:numId="6" w16cid:durableId="1478230318">
    <w:abstractNumId w:val="26"/>
  </w:num>
  <w:num w:numId="7" w16cid:durableId="2095662003">
    <w:abstractNumId w:val="29"/>
  </w:num>
  <w:num w:numId="8" w16cid:durableId="82148536">
    <w:abstractNumId w:val="34"/>
  </w:num>
  <w:num w:numId="9" w16cid:durableId="1354695723">
    <w:abstractNumId w:val="35"/>
  </w:num>
  <w:num w:numId="10" w16cid:durableId="658970874">
    <w:abstractNumId w:val="27"/>
  </w:num>
  <w:num w:numId="11" w16cid:durableId="148668292">
    <w:abstractNumId w:val="32"/>
  </w:num>
  <w:num w:numId="12" w16cid:durableId="727732166">
    <w:abstractNumId w:val="40"/>
  </w:num>
  <w:num w:numId="13" w16cid:durableId="1428623332">
    <w:abstractNumId w:val="23"/>
  </w:num>
  <w:num w:numId="14" w16cid:durableId="784890470">
    <w:abstractNumId w:val="25"/>
  </w:num>
  <w:num w:numId="15" w16cid:durableId="1877623241">
    <w:abstractNumId w:val="14"/>
  </w:num>
  <w:num w:numId="16" w16cid:durableId="1308583052">
    <w:abstractNumId w:val="5"/>
  </w:num>
  <w:num w:numId="17" w16cid:durableId="1154030514">
    <w:abstractNumId w:val="8"/>
    <w:lvlOverride w:ilvl="0">
      <w:startOverride w:val="1"/>
    </w:lvlOverride>
  </w:num>
  <w:num w:numId="18" w16cid:durableId="1931967715">
    <w:abstractNumId w:val="8"/>
    <w:lvlOverride w:ilvl="0">
      <w:startOverride w:val="1"/>
    </w:lvlOverride>
  </w:num>
  <w:num w:numId="19" w16cid:durableId="1113745911">
    <w:abstractNumId w:val="22"/>
  </w:num>
  <w:num w:numId="20" w16cid:durableId="1982155612">
    <w:abstractNumId w:val="13"/>
  </w:num>
  <w:num w:numId="21" w16cid:durableId="583076689">
    <w:abstractNumId w:val="36"/>
  </w:num>
  <w:num w:numId="22" w16cid:durableId="863403421">
    <w:abstractNumId w:val="16"/>
  </w:num>
  <w:num w:numId="23" w16cid:durableId="1941251461">
    <w:abstractNumId w:val="2"/>
  </w:num>
  <w:num w:numId="24" w16cid:durableId="1698123331">
    <w:abstractNumId w:val="21"/>
  </w:num>
  <w:num w:numId="25" w16cid:durableId="813986845">
    <w:abstractNumId w:val="28"/>
  </w:num>
  <w:num w:numId="26" w16cid:durableId="828404653">
    <w:abstractNumId w:val="31"/>
  </w:num>
  <w:num w:numId="27" w16cid:durableId="765198865">
    <w:abstractNumId w:val="38"/>
  </w:num>
  <w:num w:numId="28" w16cid:durableId="522977446">
    <w:abstractNumId w:val="4"/>
  </w:num>
  <w:num w:numId="29" w16cid:durableId="41177371">
    <w:abstractNumId w:val="30"/>
  </w:num>
  <w:num w:numId="30" w16cid:durableId="1402748642">
    <w:abstractNumId w:val="24"/>
  </w:num>
  <w:num w:numId="31" w16cid:durableId="106854294">
    <w:abstractNumId w:val="6"/>
  </w:num>
  <w:num w:numId="32" w16cid:durableId="1346202497">
    <w:abstractNumId w:val="39"/>
  </w:num>
  <w:num w:numId="33" w16cid:durableId="1074815790">
    <w:abstractNumId w:val="18"/>
  </w:num>
  <w:num w:numId="34" w16cid:durableId="245576423">
    <w:abstractNumId w:val="9"/>
  </w:num>
  <w:num w:numId="35" w16cid:durableId="1289897472">
    <w:abstractNumId w:val="1"/>
  </w:num>
  <w:num w:numId="36" w16cid:durableId="720791771">
    <w:abstractNumId w:val="12"/>
  </w:num>
  <w:num w:numId="37" w16cid:durableId="1359233567">
    <w:abstractNumId w:val="37"/>
  </w:num>
  <w:num w:numId="38" w16cid:durableId="311301125">
    <w:abstractNumId w:val="19"/>
  </w:num>
  <w:num w:numId="39" w16cid:durableId="114570449">
    <w:abstractNumId w:val="41"/>
  </w:num>
  <w:num w:numId="40" w16cid:durableId="1864441671">
    <w:abstractNumId w:val="11"/>
  </w:num>
  <w:num w:numId="41" w16cid:durableId="783501907">
    <w:abstractNumId w:val="3"/>
  </w:num>
  <w:num w:numId="42" w16cid:durableId="89473850">
    <w:abstractNumId w:val="33"/>
  </w:num>
  <w:num w:numId="43" w16cid:durableId="1616519698">
    <w:abstractNumId w:val="7"/>
  </w:num>
  <w:num w:numId="44" w16cid:durableId="1171145069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190E"/>
    <w:rsid w:val="00003AF1"/>
    <w:rsid w:val="00007EE5"/>
    <w:rsid w:val="00010001"/>
    <w:rsid w:val="00015480"/>
    <w:rsid w:val="000200E3"/>
    <w:rsid w:val="00020C2C"/>
    <w:rsid w:val="00024473"/>
    <w:rsid w:val="00032359"/>
    <w:rsid w:val="00033833"/>
    <w:rsid w:val="00033B0A"/>
    <w:rsid w:val="00035A26"/>
    <w:rsid w:val="00037B3E"/>
    <w:rsid w:val="00040D1E"/>
    <w:rsid w:val="000410BA"/>
    <w:rsid w:val="0004336A"/>
    <w:rsid w:val="00044093"/>
    <w:rsid w:val="00045953"/>
    <w:rsid w:val="00046056"/>
    <w:rsid w:val="00051403"/>
    <w:rsid w:val="000554F1"/>
    <w:rsid w:val="0005745E"/>
    <w:rsid w:val="00061F64"/>
    <w:rsid w:val="00066F6D"/>
    <w:rsid w:val="00070257"/>
    <w:rsid w:val="00075BF8"/>
    <w:rsid w:val="0008146F"/>
    <w:rsid w:val="00084D9D"/>
    <w:rsid w:val="000934BA"/>
    <w:rsid w:val="00094729"/>
    <w:rsid w:val="00096EC7"/>
    <w:rsid w:val="000A0E93"/>
    <w:rsid w:val="000A537A"/>
    <w:rsid w:val="000B3A34"/>
    <w:rsid w:val="000C0C5D"/>
    <w:rsid w:val="000C1FC8"/>
    <w:rsid w:val="000C2A5F"/>
    <w:rsid w:val="000C7B86"/>
    <w:rsid w:val="000C7DE5"/>
    <w:rsid w:val="000D1AAA"/>
    <w:rsid w:val="000D3006"/>
    <w:rsid w:val="000D38ED"/>
    <w:rsid w:val="000D3A15"/>
    <w:rsid w:val="000D794D"/>
    <w:rsid w:val="000E6490"/>
    <w:rsid w:val="000F2088"/>
    <w:rsid w:val="00101061"/>
    <w:rsid w:val="00103FF6"/>
    <w:rsid w:val="00104146"/>
    <w:rsid w:val="0011316B"/>
    <w:rsid w:val="00113823"/>
    <w:rsid w:val="001157C8"/>
    <w:rsid w:val="001223A9"/>
    <w:rsid w:val="001238DC"/>
    <w:rsid w:val="001275E2"/>
    <w:rsid w:val="0013162A"/>
    <w:rsid w:val="0013287A"/>
    <w:rsid w:val="00150617"/>
    <w:rsid w:val="00155A8D"/>
    <w:rsid w:val="0016119C"/>
    <w:rsid w:val="001673EC"/>
    <w:rsid w:val="00172DBA"/>
    <w:rsid w:val="0019044F"/>
    <w:rsid w:val="00195C49"/>
    <w:rsid w:val="001A075A"/>
    <w:rsid w:val="001A12C2"/>
    <w:rsid w:val="001A50A1"/>
    <w:rsid w:val="001B065B"/>
    <w:rsid w:val="001B3C9B"/>
    <w:rsid w:val="001B549B"/>
    <w:rsid w:val="001B5CF3"/>
    <w:rsid w:val="001B794F"/>
    <w:rsid w:val="001E106A"/>
    <w:rsid w:val="001E1A7D"/>
    <w:rsid w:val="001E7415"/>
    <w:rsid w:val="001F3C1A"/>
    <w:rsid w:val="001F5E9C"/>
    <w:rsid w:val="00201509"/>
    <w:rsid w:val="00213687"/>
    <w:rsid w:val="0023221D"/>
    <w:rsid w:val="002341D4"/>
    <w:rsid w:val="00234403"/>
    <w:rsid w:val="00234BD7"/>
    <w:rsid w:val="00241C37"/>
    <w:rsid w:val="00244671"/>
    <w:rsid w:val="00244AD0"/>
    <w:rsid w:val="002469D0"/>
    <w:rsid w:val="002502BF"/>
    <w:rsid w:val="00251DEF"/>
    <w:rsid w:val="00263185"/>
    <w:rsid w:val="0026423B"/>
    <w:rsid w:val="00270C38"/>
    <w:rsid w:val="00276CAB"/>
    <w:rsid w:val="00277614"/>
    <w:rsid w:val="00287E94"/>
    <w:rsid w:val="00292B29"/>
    <w:rsid w:val="002952BC"/>
    <w:rsid w:val="0029663B"/>
    <w:rsid w:val="00296BBF"/>
    <w:rsid w:val="002A514A"/>
    <w:rsid w:val="002A56D9"/>
    <w:rsid w:val="002C1982"/>
    <w:rsid w:val="002D06FB"/>
    <w:rsid w:val="002D354A"/>
    <w:rsid w:val="002D5B25"/>
    <w:rsid w:val="002D5ED0"/>
    <w:rsid w:val="002E28E9"/>
    <w:rsid w:val="002F15DD"/>
    <w:rsid w:val="002F3744"/>
    <w:rsid w:val="002F6DDC"/>
    <w:rsid w:val="00303DC8"/>
    <w:rsid w:val="00305306"/>
    <w:rsid w:val="00311E97"/>
    <w:rsid w:val="00312254"/>
    <w:rsid w:val="00312F95"/>
    <w:rsid w:val="00317BF7"/>
    <w:rsid w:val="00323F6E"/>
    <w:rsid w:val="00324534"/>
    <w:rsid w:val="00326605"/>
    <w:rsid w:val="00342964"/>
    <w:rsid w:val="00347678"/>
    <w:rsid w:val="00350180"/>
    <w:rsid w:val="00351631"/>
    <w:rsid w:val="00354C07"/>
    <w:rsid w:val="003552A3"/>
    <w:rsid w:val="00364A76"/>
    <w:rsid w:val="00364D74"/>
    <w:rsid w:val="00370436"/>
    <w:rsid w:val="003711B3"/>
    <w:rsid w:val="00372C9E"/>
    <w:rsid w:val="0037455B"/>
    <w:rsid w:val="00374EF9"/>
    <w:rsid w:val="00375749"/>
    <w:rsid w:val="00380D25"/>
    <w:rsid w:val="00386F3E"/>
    <w:rsid w:val="00387E10"/>
    <w:rsid w:val="00390EAB"/>
    <w:rsid w:val="003915BE"/>
    <w:rsid w:val="00393F45"/>
    <w:rsid w:val="00397496"/>
    <w:rsid w:val="003A4E95"/>
    <w:rsid w:val="003B33E4"/>
    <w:rsid w:val="003C2810"/>
    <w:rsid w:val="003C2B1A"/>
    <w:rsid w:val="003C6223"/>
    <w:rsid w:val="003D3E93"/>
    <w:rsid w:val="003D61D2"/>
    <w:rsid w:val="003E0217"/>
    <w:rsid w:val="003E09BF"/>
    <w:rsid w:val="003E1A1B"/>
    <w:rsid w:val="003E22A5"/>
    <w:rsid w:val="003E3B91"/>
    <w:rsid w:val="003E58AE"/>
    <w:rsid w:val="003E72CD"/>
    <w:rsid w:val="003F39F9"/>
    <w:rsid w:val="003F3F0D"/>
    <w:rsid w:val="003F597F"/>
    <w:rsid w:val="00410843"/>
    <w:rsid w:val="00412E47"/>
    <w:rsid w:val="00421566"/>
    <w:rsid w:val="004347A5"/>
    <w:rsid w:val="00442256"/>
    <w:rsid w:val="00447629"/>
    <w:rsid w:val="00451B32"/>
    <w:rsid w:val="00451E07"/>
    <w:rsid w:val="00455936"/>
    <w:rsid w:val="0045599D"/>
    <w:rsid w:val="00457FE7"/>
    <w:rsid w:val="004605D9"/>
    <w:rsid w:val="00460E52"/>
    <w:rsid w:val="004677DC"/>
    <w:rsid w:val="00471FE2"/>
    <w:rsid w:val="004724C3"/>
    <w:rsid w:val="00472A19"/>
    <w:rsid w:val="00475A10"/>
    <w:rsid w:val="004767CD"/>
    <w:rsid w:val="00477484"/>
    <w:rsid w:val="00483D2A"/>
    <w:rsid w:val="0048416D"/>
    <w:rsid w:val="00484494"/>
    <w:rsid w:val="0049384C"/>
    <w:rsid w:val="004A34C3"/>
    <w:rsid w:val="004A7725"/>
    <w:rsid w:val="004A7A41"/>
    <w:rsid w:val="004B0C8E"/>
    <w:rsid w:val="004B0F88"/>
    <w:rsid w:val="004B7636"/>
    <w:rsid w:val="004B7F5D"/>
    <w:rsid w:val="004C5524"/>
    <w:rsid w:val="004D0103"/>
    <w:rsid w:val="004E470A"/>
    <w:rsid w:val="004F3C77"/>
    <w:rsid w:val="004F4D49"/>
    <w:rsid w:val="005008C8"/>
    <w:rsid w:val="005017B0"/>
    <w:rsid w:val="0050324F"/>
    <w:rsid w:val="00503505"/>
    <w:rsid w:val="005040DD"/>
    <w:rsid w:val="00506A48"/>
    <w:rsid w:val="00510BEA"/>
    <w:rsid w:val="005119D2"/>
    <w:rsid w:val="00512B60"/>
    <w:rsid w:val="00514790"/>
    <w:rsid w:val="00514894"/>
    <w:rsid w:val="00514CFD"/>
    <w:rsid w:val="00522960"/>
    <w:rsid w:val="00524056"/>
    <w:rsid w:val="00527A54"/>
    <w:rsid w:val="00530053"/>
    <w:rsid w:val="00531E80"/>
    <w:rsid w:val="005343A0"/>
    <w:rsid w:val="005343B2"/>
    <w:rsid w:val="00541DD4"/>
    <w:rsid w:val="00544617"/>
    <w:rsid w:val="005524E9"/>
    <w:rsid w:val="00554344"/>
    <w:rsid w:val="00555E69"/>
    <w:rsid w:val="0056079D"/>
    <w:rsid w:val="00561F8C"/>
    <w:rsid w:val="00564068"/>
    <w:rsid w:val="0056466A"/>
    <w:rsid w:val="0057159E"/>
    <w:rsid w:val="0057389A"/>
    <w:rsid w:val="00576138"/>
    <w:rsid w:val="005764B1"/>
    <w:rsid w:val="00582C97"/>
    <w:rsid w:val="00584E3E"/>
    <w:rsid w:val="005972E7"/>
    <w:rsid w:val="005A188B"/>
    <w:rsid w:val="005A4E60"/>
    <w:rsid w:val="005B5089"/>
    <w:rsid w:val="005B5964"/>
    <w:rsid w:val="005C0594"/>
    <w:rsid w:val="005D1D9F"/>
    <w:rsid w:val="005D4ECA"/>
    <w:rsid w:val="005E25BA"/>
    <w:rsid w:val="005E7941"/>
    <w:rsid w:val="005F0877"/>
    <w:rsid w:val="005F0B98"/>
    <w:rsid w:val="005F295C"/>
    <w:rsid w:val="005F2CDE"/>
    <w:rsid w:val="006007E9"/>
    <w:rsid w:val="006030ED"/>
    <w:rsid w:val="00606C43"/>
    <w:rsid w:val="00620630"/>
    <w:rsid w:val="006252D8"/>
    <w:rsid w:val="0062534D"/>
    <w:rsid w:val="006267F9"/>
    <w:rsid w:val="00627BC1"/>
    <w:rsid w:val="00631621"/>
    <w:rsid w:val="006324C6"/>
    <w:rsid w:val="006336FD"/>
    <w:rsid w:val="00636E3B"/>
    <w:rsid w:val="00642FB9"/>
    <w:rsid w:val="00645762"/>
    <w:rsid w:val="0064643E"/>
    <w:rsid w:val="00661775"/>
    <w:rsid w:val="006638C9"/>
    <w:rsid w:val="006652DC"/>
    <w:rsid w:val="00665CF7"/>
    <w:rsid w:val="00695763"/>
    <w:rsid w:val="006A2F66"/>
    <w:rsid w:val="006A3648"/>
    <w:rsid w:val="006A4E6C"/>
    <w:rsid w:val="006A50B5"/>
    <w:rsid w:val="006A534C"/>
    <w:rsid w:val="006A5DFD"/>
    <w:rsid w:val="006D422E"/>
    <w:rsid w:val="006D46A3"/>
    <w:rsid w:val="006E15F5"/>
    <w:rsid w:val="006E4EA7"/>
    <w:rsid w:val="006E7B7F"/>
    <w:rsid w:val="006F3B7B"/>
    <w:rsid w:val="006F512D"/>
    <w:rsid w:val="00701738"/>
    <w:rsid w:val="00702405"/>
    <w:rsid w:val="00706D32"/>
    <w:rsid w:val="0071279D"/>
    <w:rsid w:val="007157E7"/>
    <w:rsid w:val="00717B43"/>
    <w:rsid w:val="007254DE"/>
    <w:rsid w:val="00737024"/>
    <w:rsid w:val="00741EC2"/>
    <w:rsid w:val="00742650"/>
    <w:rsid w:val="007445A3"/>
    <w:rsid w:val="007451D2"/>
    <w:rsid w:val="00747AA0"/>
    <w:rsid w:val="007522DD"/>
    <w:rsid w:val="00756E2C"/>
    <w:rsid w:val="007630D2"/>
    <w:rsid w:val="007661F7"/>
    <w:rsid w:val="0076691E"/>
    <w:rsid w:val="00770291"/>
    <w:rsid w:val="00773671"/>
    <w:rsid w:val="00773EC7"/>
    <w:rsid w:val="00775FCB"/>
    <w:rsid w:val="007A0770"/>
    <w:rsid w:val="007A44EC"/>
    <w:rsid w:val="007A670B"/>
    <w:rsid w:val="007B2E9D"/>
    <w:rsid w:val="007B79AA"/>
    <w:rsid w:val="007C2693"/>
    <w:rsid w:val="007C51F8"/>
    <w:rsid w:val="007C5B05"/>
    <w:rsid w:val="007C5DA6"/>
    <w:rsid w:val="007C648D"/>
    <w:rsid w:val="007C6517"/>
    <w:rsid w:val="007D189A"/>
    <w:rsid w:val="007D18D6"/>
    <w:rsid w:val="007D4E55"/>
    <w:rsid w:val="007E7C4A"/>
    <w:rsid w:val="007E7DEB"/>
    <w:rsid w:val="007F6E14"/>
    <w:rsid w:val="007F6F16"/>
    <w:rsid w:val="00800418"/>
    <w:rsid w:val="00801271"/>
    <w:rsid w:val="00801482"/>
    <w:rsid w:val="00803751"/>
    <w:rsid w:val="008047D0"/>
    <w:rsid w:val="00811DE1"/>
    <w:rsid w:val="0081256F"/>
    <w:rsid w:val="0081417D"/>
    <w:rsid w:val="00814D0C"/>
    <w:rsid w:val="00815163"/>
    <w:rsid w:val="00815197"/>
    <w:rsid w:val="00816AE0"/>
    <w:rsid w:val="008233FB"/>
    <w:rsid w:val="00851CEE"/>
    <w:rsid w:val="00853022"/>
    <w:rsid w:val="00856459"/>
    <w:rsid w:val="00860B07"/>
    <w:rsid w:val="0086551F"/>
    <w:rsid w:val="00870DF5"/>
    <w:rsid w:val="00873C68"/>
    <w:rsid w:val="008821B6"/>
    <w:rsid w:val="00882BAF"/>
    <w:rsid w:val="00883022"/>
    <w:rsid w:val="00887461"/>
    <w:rsid w:val="008913CD"/>
    <w:rsid w:val="00895567"/>
    <w:rsid w:val="00896C9E"/>
    <w:rsid w:val="008A19F3"/>
    <w:rsid w:val="008A2CDD"/>
    <w:rsid w:val="008A3C7E"/>
    <w:rsid w:val="008A447D"/>
    <w:rsid w:val="008A7235"/>
    <w:rsid w:val="008B1742"/>
    <w:rsid w:val="008B2FF6"/>
    <w:rsid w:val="008B3835"/>
    <w:rsid w:val="008B509E"/>
    <w:rsid w:val="008B5671"/>
    <w:rsid w:val="008B57AD"/>
    <w:rsid w:val="008B5DF8"/>
    <w:rsid w:val="008C0D47"/>
    <w:rsid w:val="008C30AA"/>
    <w:rsid w:val="008C6310"/>
    <w:rsid w:val="008D417C"/>
    <w:rsid w:val="008D6356"/>
    <w:rsid w:val="008F4105"/>
    <w:rsid w:val="008F48E7"/>
    <w:rsid w:val="00907058"/>
    <w:rsid w:val="009070D7"/>
    <w:rsid w:val="0090747E"/>
    <w:rsid w:val="009078D1"/>
    <w:rsid w:val="00912AA6"/>
    <w:rsid w:val="00915379"/>
    <w:rsid w:val="0092227A"/>
    <w:rsid w:val="0092285C"/>
    <w:rsid w:val="00922A0E"/>
    <w:rsid w:val="00922B9A"/>
    <w:rsid w:val="009236FA"/>
    <w:rsid w:val="00927D20"/>
    <w:rsid w:val="00930B24"/>
    <w:rsid w:val="00931494"/>
    <w:rsid w:val="009325CB"/>
    <w:rsid w:val="00940731"/>
    <w:rsid w:val="00941637"/>
    <w:rsid w:val="00944557"/>
    <w:rsid w:val="00946800"/>
    <w:rsid w:val="00950955"/>
    <w:rsid w:val="0095138C"/>
    <w:rsid w:val="00955863"/>
    <w:rsid w:val="00957C73"/>
    <w:rsid w:val="00962BF3"/>
    <w:rsid w:val="0096798D"/>
    <w:rsid w:val="00970E98"/>
    <w:rsid w:val="0097494B"/>
    <w:rsid w:val="0097511E"/>
    <w:rsid w:val="0098081B"/>
    <w:rsid w:val="0098133E"/>
    <w:rsid w:val="009863FC"/>
    <w:rsid w:val="0098708B"/>
    <w:rsid w:val="00990EAC"/>
    <w:rsid w:val="00991D11"/>
    <w:rsid w:val="0099717C"/>
    <w:rsid w:val="00997825"/>
    <w:rsid w:val="009A1CB3"/>
    <w:rsid w:val="009A78AA"/>
    <w:rsid w:val="009B2F78"/>
    <w:rsid w:val="009C15AC"/>
    <w:rsid w:val="009C1E84"/>
    <w:rsid w:val="009C2712"/>
    <w:rsid w:val="009C36DE"/>
    <w:rsid w:val="009C5201"/>
    <w:rsid w:val="009C62A8"/>
    <w:rsid w:val="009C6785"/>
    <w:rsid w:val="009D1D30"/>
    <w:rsid w:val="009D2583"/>
    <w:rsid w:val="009D483E"/>
    <w:rsid w:val="009D5528"/>
    <w:rsid w:val="009D6117"/>
    <w:rsid w:val="009D69EC"/>
    <w:rsid w:val="009F1C8A"/>
    <w:rsid w:val="009F59D7"/>
    <w:rsid w:val="00A0037E"/>
    <w:rsid w:val="00A0279B"/>
    <w:rsid w:val="00A06116"/>
    <w:rsid w:val="00A071CF"/>
    <w:rsid w:val="00A22E7D"/>
    <w:rsid w:val="00A26122"/>
    <w:rsid w:val="00A3550C"/>
    <w:rsid w:val="00A43971"/>
    <w:rsid w:val="00A43D43"/>
    <w:rsid w:val="00A50EA5"/>
    <w:rsid w:val="00A51A5D"/>
    <w:rsid w:val="00A54F03"/>
    <w:rsid w:val="00A62189"/>
    <w:rsid w:val="00A631A3"/>
    <w:rsid w:val="00A64A7D"/>
    <w:rsid w:val="00A6518F"/>
    <w:rsid w:val="00A66360"/>
    <w:rsid w:val="00A7013F"/>
    <w:rsid w:val="00A70ACF"/>
    <w:rsid w:val="00A70B1D"/>
    <w:rsid w:val="00A70C76"/>
    <w:rsid w:val="00A7464D"/>
    <w:rsid w:val="00A80780"/>
    <w:rsid w:val="00A84720"/>
    <w:rsid w:val="00A84734"/>
    <w:rsid w:val="00A86365"/>
    <w:rsid w:val="00A922A7"/>
    <w:rsid w:val="00A92CB0"/>
    <w:rsid w:val="00A93B7E"/>
    <w:rsid w:val="00A959BC"/>
    <w:rsid w:val="00AA1559"/>
    <w:rsid w:val="00AA487E"/>
    <w:rsid w:val="00AA550B"/>
    <w:rsid w:val="00AA7EBA"/>
    <w:rsid w:val="00AB047F"/>
    <w:rsid w:val="00AB276B"/>
    <w:rsid w:val="00AB465D"/>
    <w:rsid w:val="00AB518B"/>
    <w:rsid w:val="00AB7875"/>
    <w:rsid w:val="00AC1E14"/>
    <w:rsid w:val="00AC354C"/>
    <w:rsid w:val="00AC4F31"/>
    <w:rsid w:val="00AC53A7"/>
    <w:rsid w:val="00AD0740"/>
    <w:rsid w:val="00AD1E5B"/>
    <w:rsid w:val="00AD74DC"/>
    <w:rsid w:val="00AE4CE5"/>
    <w:rsid w:val="00AF478D"/>
    <w:rsid w:val="00AF54B9"/>
    <w:rsid w:val="00AF7668"/>
    <w:rsid w:val="00B06B73"/>
    <w:rsid w:val="00B125F0"/>
    <w:rsid w:val="00B15EE8"/>
    <w:rsid w:val="00B27F07"/>
    <w:rsid w:val="00B3164A"/>
    <w:rsid w:val="00B36C5A"/>
    <w:rsid w:val="00B37E6B"/>
    <w:rsid w:val="00B41095"/>
    <w:rsid w:val="00B426FB"/>
    <w:rsid w:val="00B55ACA"/>
    <w:rsid w:val="00B62D3F"/>
    <w:rsid w:val="00B63A5B"/>
    <w:rsid w:val="00B6451B"/>
    <w:rsid w:val="00B6574F"/>
    <w:rsid w:val="00B6663A"/>
    <w:rsid w:val="00B7174E"/>
    <w:rsid w:val="00B775B6"/>
    <w:rsid w:val="00B84157"/>
    <w:rsid w:val="00B84E4C"/>
    <w:rsid w:val="00BB0350"/>
    <w:rsid w:val="00BB41FD"/>
    <w:rsid w:val="00BB7AEE"/>
    <w:rsid w:val="00BC17B4"/>
    <w:rsid w:val="00BC283C"/>
    <w:rsid w:val="00BD2B75"/>
    <w:rsid w:val="00BD442E"/>
    <w:rsid w:val="00BD738C"/>
    <w:rsid w:val="00BE1B75"/>
    <w:rsid w:val="00BE39B8"/>
    <w:rsid w:val="00BE642F"/>
    <w:rsid w:val="00BE71FF"/>
    <w:rsid w:val="00BF0033"/>
    <w:rsid w:val="00BF19C7"/>
    <w:rsid w:val="00BF44A4"/>
    <w:rsid w:val="00BF78E0"/>
    <w:rsid w:val="00BF7BFF"/>
    <w:rsid w:val="00C035AA"/>
    <w:rsid w:val="00C105A1"/>
    <w:rsid w:val="00C11E33"/>
    <w:rsid w:val="00C122F9"/>
    <w:rsid w:val="00C1681F"/>
    <w:rsid w:val="00C17699"/>
    <w:rsid w:val="00C23372"/>
    <w:rsid w:val="00C2408C"/>
    <w:rsid w:val="00C435ED"/>
    <w:rsid w:val="00C44F52"/>
    <w:rsid w:val="00C50394"/>
    <w:rsid w:val="00C520FE"/>
    <w:rsid w:val="00C52A0D"/>
    <w:rsid w:val="00C54F79"/>
    <w:rsid w:val="00C61DF4"/>
    <w:rsid w:val="00C66EB4"/>
    <w:rsid w:val="00C71194"/>
    <w:rsid w:val="00C83D8E"/>
    <w:rsid w:val="00C86701"/>
    <w:rsid w:val="00C8774D"/>
    <w:rsid w:val="00C92C19"/>
    <w:rsid w:val="00C9376A"/>
    <w:rsid w:val="00C93C3A"/>
    <w:rsid w:val="00C9542F"/>
    <w:rsid w:val="00C95C8E"/>
    <w:rsid w:val="00C96227"/>
    <w:rsid w:val="00CA462A"/>
    <w:rsid w:val="00CA46E3"/>
    <w:rsid w:val="00CB1422"/>
    <w:rsid w:val="00CB211A"/>
    <w:rsid w:val="00CC3B6C"/>
    <w:rsid w:val="00CD1405"/>
    <w:rsid w:val="00CD6BC3"/>
    <w:rsid w:val="00CE0702"/>
    <w:rsid w:val="00CE3A3D"/>
    <w:rsid w:val="00CE5400"/>
    <w:rsid w:val="00CE7A30"/>
    <w:rsid w:val="00CE7A85"/>
    <w:rsid w:val="00CF3B09"/>
    <w:rsid w:val="00CF41E6"/>
    <w:rsid w:val="00CF4EF6"/>
    <w:rsid w:val="00D0476C"/>
    <w:rsid w:val="00D1204C"/>
    <w:rsid w:val="00D1694B"/>
    <w:rsid w:val="00D1695C"/>
    <w:rsid w:val="00D17C5C"/>
    <w:rsid w:val="00D20206"/>
    <w:rsid w:val="00D24A5D"/>
    <w:rsid w:val="00D26A08"/>
    <w:rsid w:val="00D270A5"/>
    <w:rsid w:val="00D2756B"/>
    <w:rsid w:val="00D3115C"/>
    <w:rsid w:val="00D31A36"/>
    <w:rsid w:val="00D3401E"/>
    <w:rsid w:val="00D37FCB"/>
    <w:rsid w:val="00D4023D"/>
    <w:rsid w:val="00D4069A"/>
    <w:rsid w:val="00D5442D"/>
    <w:rsid w:val="00D54ECC"/>
    <w:rsid w:val="00D55546"/>
    <w:rsid w:val="00D664C5"/>
    <w:rsid w:val="00D7189D"/>
    <w:rsid w:val="00D730CA"/>
    <w:rsid w:val="00D801DF"/>
    <w:rsid w:val="00D86307"/>
    <w:rsid w:val="00D917CA"/>
    <w:rsid w:val="00D94F64"/>
    <w:rsid w:val="00D978E4"/>
    <w:rsid w:val="00DA0691"/>
    <w:rsid w:val="00DA33AC"/>
    <w:rsid w:val="00DA64D0"/>
    <w:rsid w:val="00DA6582"/>
    <w:rsid w:val="00DA703C"/>
    <w:rsid w:val="00DB0DFE"/>
    <w:rsid w:val="00DB67CB"/>
    <w:rsid w:val="00DC22C2"/>
    <w:rsid w:val="00DC575A"/>
    <w:rsid w:val="00DC5FE1"/>
    <w:rsid w:val="00DD2B98"/>
    <w:rsid w:val="00DD4754"/>
    <w:rsid w:val="00DD6EBC"/>
    <w:rsid w:val="00DE03C1"/>
    <w:rsid w:val="00DE18B5"/>
    <w:rsid w:val="00DE2F4D"/>
    <w:rsid w:val="00DE3525"/>
    <w:rsid w:val="00DF09F4"/>
    <w:rsid w:val="00E02E0B"/>
    <w:rsid w:val="00E0593E"/>
    <w:rsid w:val="00E240F8"/>
    <w:rsid w:val="00E24EE1"/>
    <w:rsid w:val="00E26720"/>
    <w:rsid w:val="00E34F24"/>
    <w:rsid w:val="00E36DF7"/>
    <w:rsid w:val="00E41AEE"/>
    <w:rsid w:val="00E4794F"/>
    <w:rsid w:val="00E47EA2"/>
    <w:rsid w:val="00E50270"/>
    <w:rsid w:val="00E503E9"/>
    <w:rsid w:val="00E508A7"/>
    <w:rsid w:val="00E50F28"/>
    <w:rsid w:val="00E60A44"/>
    <w:rsid w:val="00E666EA"/>
    <w:rsid w:val="00E73859"/>
    <w:rsid w:val="00E74087"/>
    <w:rsid w:val="00E85CEA"/>
    <w:rsid w:val="00E8690C"/>
    <w:rsid w:val="00E92218"/>
    <w:rsid w:val="00E97C53"/>
    <w:rsid w:val="00EA089C"/>
    <w:rsid w:val="00EA6493"/>
    <w:rsid w:val="00EA70F3"/>
    <w:rsid w:val="00EA7476"/>
    <w:rsid w:val="00EB0651"/>
    <w:rsid w:val="00EB1F89"/>
    <w:rsid w:val="00EB1FC2"/>
    <w:rsid w:val="00EC14DF"/>
    <w:rsid w:val="00EC1BB9"/>
    <w:rsid w:val="00ED3B32"/>
    <w:rsid w:val="00ED4484"/>
    <w:rsid w:val="00ED666F"/>
    <w:rsid w:val="00ED6B45"/>
    <w:rsid w:val="00ED7346"/>
    <w:rsid w:val="00ED77F3"/>
    <w:rsid w:val="00EE1749"/>
    <w:rsid w:val="00EE45D4"/>
    <w:rsid w:val="00EE4F0C"/>
    <w:rsid w:val="00EF1410"/>
    <w:rsid w:val="00F0057E"/>
    <w:rsid w:val="00F04C5B"/>
    <w:rsid w:val="00F05BB5"/>
    <w:rsid w:val="00F113BF"/>
    <w:rsid w:val="00F20633"/>
    <w:rsid w:val="00F20ED0"/>
    <w:rsid w:val="00F2337D"/>
    <w:rsid w:val="00F25908"/>
    <w:rsid w:val="00F26E37"/>
    <w:rsid w:val="00F32A7C"/>
    <w:rsid w:val="00F34EC4"/>
    <w:rsid w:val="00F37449"/>
    <w:rsid w:val="00F374E5"/>
    <w:rsid w:val="00F420B0"/>
    <w:rsid w:val="00F4271F"/>
    <w:rsid w:val="00F47E59"/>
    <w:rsid w:val="00F5534E"/>
    <w:rsid w:val="00F6042B"/>
    <w:rsid w:val="00F62DCD"/>
    <w:rsid w:val="00F7451A"/>
    <w:rsid w:val="00F745DD"/>
    <w:rsid w:val="00F76B03"/>
    <w:rsid w:val="00F76EBD"/>
    <w:rsid w:val="00F80B74"/>
    <w:rsid w:val="00F8478E"/>
    <w:rsid w:val="00F84AAC"/>
    <w:rsid w:val="00F84AC0"/>
    <w:rsid w:val="00F84B99"/>
    <w:rsid w:val="00F85769"/>
    <w:rsid w:val="00F8700A"/>
    <w:rsid w:val="00F90785"/>
    <w:rsid w:val="00FA3223"/>
    <w:rsid w:val="00FA454B"/>
    <w:rsid w:val="00FA6956"/>
    <w:rsid w:val="00FB0572"/>
    <w:rsid w:val="00FB05EA"/>
    <w:rsid w:val="00FC47C8"/>
    <w:rsid w:val="00FD0C4A"/>
    <w:rsid w:val="00FD2680"/>
    <w:rsid w:val="00FD331F"/>
    <w:rsid w:val="00FD73B1"/>
    <w:rsid w:val="00FE77D9"/>
    <w:rsid w:val="07177A84"/>
    <w:rsid w:val="0F030047"/>
    <w:rsid w:val="2DDF2CFF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0410B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outlineLvl w:val="0"/>
    </w:pPr>
    <w:rPr>
      <w:rFonts w:eastAsiaTheme="majorEastAsia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after="240" w:line="720" w:lineRule="auto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after="60" w:line="276" w:lineRule="auto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line="276" w:lineRule="auto"/>
      <w:ind w:left="426" w:right="567" w:hanging="426"/>
    </w:pPr>
    <w:rPr>
      <w:noProof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line="276" w:lineRule="auto"/>
      <w:ind w:right="567" w:firstLine="567"/>
    </w:pPr>
    <w:rPr>
      <w:noProof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line="276" w:lineRule="auto"/>
      <w:ind w:right="567" w:firstLine="1134"/>
    </w:pPr>
    <w:rPr>
      <w:noProof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line="276" w:lineRule="auto"/>
      <w:ind w:left="1985" w:right="566" w:hanging="1985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after="36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after="96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2"/>
    <w:rsid w:val="007F6E14"/>
  </w:style>
  <w:style w:type="character" w:customStyle="1" w:styleId="eop">
    <w:name w:val="eop"/>
    <w:basedOn w:val="a2"/>
    <w:rsid w:val="007F6E14"/>
  </w:style>
  <w:style w:type="character" w:styleId="afc">
    <w:name w:val="Strong"/>
    <w:basedOn w:val="a2"/>
    <w:uiPriority w:val="22"/>
    <w:qFormat/>
    <w:rsid w:val="006A50B5"/>
    <w:rPr>
      <w:b/>
      <w:bCs/>
    </w:rPr>
  </w:style>
  <w:style w:type="paragraph" w:customStyle="1" w:styleId="paragraph">
    <w:name w:val="paragraph"/>
    <w:basedOn w:val="a1"/>
    <w:rsid w:val="00B84E4C"/>
    <w:pPr>
      <w:spacing w:before="100" w:beforeAutospacing="1" w:after="100" w:afterAutospacing="1"/>
    </w:pPr>
  </w:style>
  <w:style w:type="paragraph" w:styleId="afd">
    <w:name w:val="Normal (Web)"/>
    <w:basedOn w:val="a1"/>
    <w:uiPriority w:val="99"/>
    <w:unhideWhenUsed/>
    <w:rsid w:val="000410B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2"/>
    <w:rsid w:val="000410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7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4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07026E5-91F5-40FF-8018-94BA35B39FA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C:\Users\s.burakov\Documents\Личное\Кошкин\Транснефть\ВятГУ 03.dotx</Template>
  <TotalTime>1651</TotalTime>
  <Pages>21</Pages>
  <Words>2184</Words>
  <Characters>12452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14607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Даниил</dc:creator>
  <cp:lastModifiedBy>Осколков Максим Владимирович</cp:lastModifiedBy>
  <cp:revision>85</cp:revision>
  <cp:lastPrinted>2019-07-22T11:48:00Z</cp:lastPrinted>
  <dcterms:created xsi:type="dcterms:W3CDTF">2022-02-14T06:37:00Z</dcterms:created>
  <dcterms:modified xsi:type="dcterms:W3CDTF">2023-11-22T09:59:00Z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